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A423" w14:textId="77777777" w:rsidR="00780B34" w:rsidRDefault="00780B34"/>
    <w:p w14:paraId="1A348718" w14:textId="77777777" w:rsidR="00011B12" w:rsidRDefault="00011B12"/>
    <w:p w14:paraId="6C2F55EB" w14:textId="77777777" w:rsidR="00011B12" w:rsidRDefault="00011B12"/>
    <w:p w14:paraId="6F000D08" w14:textId="77777777" w:rsidR="00011B12" w:rsidRDefault="00011B12"/>
    <w:p w14:paraId="7000E510" w14:textId="77777777" w:rsidR="00011B12" w:rsidRDefault="00011B12"/>
    <w:p w14:paraId="6D608C13" w14:textId="77777777" w:rsidR="00011B12" w:rsidRDefault="00011B12"/>
    <w:p w14:paraId="2BEA9915" w14:textId="77777777" w:rsidR="00011B12" w:rsidRDefault="00011B12"/>
    <w:p w14:paraId="61FF8EEC" w14:textId="77777777" w:rsidR="00011B12" w:rsidRDefault="00011B12"/>
    <w:p w14:paraId="241ADAD6" w14:textId="77777777" w:rsidR="00011B12" w:rsidRDefault="00011B12"/>
    <w:p w14:paraId="354A1B2F" w14:textId="77777777" w:rsidR="00011B12" w:rsidRDefault="00011B12"/>
    <w:p w14:paraId="7701B2F0" w14:textId="77777777" w:rsidR="00780B34" w:rsidRPr="00011B12" w:rsidRDefault="00780B34">
      <w:pPr>
        <w:rPr>
          <w:lang w:val="en-US"/>
        </w:rPr>
      </w:pPr>
    </w:p>
    <w:p w14:paraId="173A8B5D" w14:textId="77777777" w:rsidR="00780B34" w:rsidRPr="00011B12" w:rsidRDefault="00780B34">
      <w:pPr>
        <w:rPr>
          <w:lang w:val="en-US"/>
        </w:rPr>
      </w:pPr>
    </w:p>
    <w:p w14:paraId="3C013119" w14:textId="77777777" w:rsidR="00780B34" w:rsidRPr="00011B12" w:rsidRDefault="00780B34">
      <w:pPr>
        <w:rPr>
          <w:lang w:val="en-US"/>
        </w:rPr>
      </w:pPr>
    </w:p>
    <w:p w14:paraId="14C55C68" w14:textId="77777777" w:rsidR="00860ACF" w:rsidRDefault="00860ACF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>Travaux pratiques</w:t>
      </w:r>
      <w:r w:rsidR="00CD343E">
        <w:rPr>
          <w:sz w:val="48"/>
          <w:szCs w:val="48"/>
        </w:rPr>
        <w:t xml:space="preserve"> d’E</w:t>
      </w:r>
      <w:r w:rsidR="00011B12">
        <w:rPr>
          <w:sz w:val="48"/>
          <w:szCs w:val="48"/>
        </w:rPr>
        <w:t>nergie</w:t>
      </w:r>
    </w:p>
    <w:p w14:paraId="7276D0D4" w14:textId="1D3216C6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Semestre </w:t>
      </w:r>
      <w:r w:rsidR="00184A7D">
        <w:rPr>
          <w:sz w:val="48"/>
          <w:szCs w:val="48"/>
        </w:rPr>
        <w:t>2</w:t>
      </w:r>
    </w:p>
    <w:p w14:paraId="5336470E" w14:textId="77777777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</w:p>
    <w:p w14:paraId="6450CF9B" w14:textId="5A9F3FB0" w:rsidR="0012788E" w:rsidRDefault="009E2F48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4"/>
          <w:szCs w:val="48"/>
        </w:rPr>
      </w:pPr>
      <w:bookmarkStart w:id="0" w:name="_Hlk100830419"/>
      <w:bookmarkEnd w:id="0"/>
      <w:r>
        <w:rPr>
          <w:sz w:val="44"/>
          <w:szCs w:val="48"/>
        </w:rPr>
        <w:t>TP°</w:t>
      </w:r>
      <w:r w:rsidR="00E14925">
        <w:rPr>
          <w:sz w:val="44"/>
          <w:szCs w:val="48"/>
        </w:rPr>
        <w:t>1</w:t>
      </w:r>
      <w:r>
        <w:rPr>
          <w:sz w:val="44"/>
          <w:szCs w:val="48"/>
        </w:rPr>
        <w:t xml:space="preserve"> : </w:t>
      </w:r>
      <w:r w:rsidR="00E14925">
        <w:rPr>
          <w:sz w:val="44"/>
          <w:szCs w:val="48"/>
        </w:rPr>
        <w:t>Bilan de puissance en monophasé</w:t>
      </w:r>
      <w:r>
        <w:rPr>
          <w:sz w:val="44"/>
          <w:szCs w:val="48"/>
        </w:rPr>
        <w:t xml:space="preserve"> </w:t>
      </w:r>
    </w:p>
    <w:p w14:paraId="0B396041" w14:textId="77777777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4"/>
          <w:szCs w:val="48"/>
        </w:rPr>
      </w:pPr>
    </w:p>
    <w:p w14:paraId="332E4327" w14:textId="72873DCF" w:rsidR="00011B12" w:rsidRP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36"/>
          <w:szCs w:val="48"/>
        </w:rPr>
      </w:pPr>
      <w:r w:rsidRPr="00011B12">
        <w:rPr>
          <w:sz w:val="36"/>
          <w:szCs w:val="48"/>
        </w:rPr>
        <w:t xml:space="preserve">Date </w:t>
      </w:r>
      <w:r w:rsidR="009E2F48">
        <w:rPr>
          <w:sz w:val="36"/>
          <w:szCs w:val="48"/>
        </w:rPr>
        <w:t>12/12/2025</w:t>
      </w:r>
    </w:p>
    <w:p w14:paraId="10D30916" w14:textId="77777777" w:rsidR="0012788E" w:rsidRDefault="0012788E"/>
    <w:p w14:paraId="0B104346" w14:textId="77777777" w:rsidR="00011B12" w:rsidRDefault="00011B12"/>
    <w:p w14:paraId="09F18357" w14:textId="77777777" w:rsidR="00011B12" w:rsidRDefault="00011B12"/>
    <w:p w14:paraId="114848D8" w14:textId="77777777" w:rsidR="00011B12" w:rsidRDefault="00011B12"/>
    <w:p w14:paraId="1D1F4EB4" w14:textId="77777777" w:rsidR="00011B12" w:rsidRDefault="00011B12"/>
    <w:p w14:paraId="551B06C3" w14:textId="77777777" w:rsidR="00011B12" w:rsidRDefault="00011B12"/>
    <w:p w14:paraId="08DF4999" w14:textId="77777777" w:rsidR="00011B12" w:rsidRDefault="00011B12"/>
    <w:p w14:paraId="7917357D" w14:textId="77777777" w:rsidR="00011B12" w:rsidRDefault="00011B12"/>
    <w:p w14:paraId="0A6C047C" w14:textId="77777777" w:rsidR="00011B12" w:rsidRDefault="00011B12"/>
    <w:p w14:paraId="6CF4B720" w14:textId="77777777" w:rsidR="00011B12" w:rsidRDefault="00011B12"/>
    <w:p w14:paraId="03223BAB" w14:textId="77777777" w:rsidR="00011B12" w:rsidRDefault="00011B12"/>
    <w:p w14:paraId="5357B81B" w14:textId="77777777" w:rsidR="00011B12" w:rsidRDefault="00011B12"/>
    <w:p w14:paraId="673ECB5C" w14:textId="77777777" w:rsidR="00011B12" w:rsidRDefault="00011B12"/>
    <w:p w14:paraId="6F0C7A4F" w14:textId="77777777" w:rsidR="00011B12" w:rsidRDefault="00011B12"/>
    <w:p w14:paraId="1060F176" w14:textId="387AC2E0" w:rsidR="00011B12" w:rsidRPr="00011B12" w:rsidRDefault="00E14925" w:rsidP="00011B12">
      <w:pPr>
        <w:rPr>
          <w:sz w:val="28"/>
        </w:rPr>
      </w:pPr>
      <w:r>
        <w:t>MANSART-PAUVIF THOMAS</w:t>
      </w:r>
    </w:p>
    <w:p w14:paraId="721BEFDD" w14:textId="4A70A4CC" w:rsidR="00011B12" w:rsidRPr="00011B12" w:rsidRDefault="009E2F48" w:rsidP="00011B12">
      <w:pPr>
        <w:rPr>
          <w:sz w:val="28"/>
        </w:rPr>
      </w:pPr>
      <w:r>
        <w:rPr>
          <w:sz w:val="28"/>
        </w:rPr>
        <w:t>BERNAT Paul</w:t>
      </w:r>
    </w:p>
    <w:p w14:paraId="34CDF3BC" w14:textId="77777777" w:rsidR="00011B12" w:rsidRPr="00011B12" w:rsidRDefault="00011B12" w:rsidP="00011B12">
      <w:pPr>
        <w:rPr>
          <w:sz w:val="28"/>
        </w:rPr>
      </w:pPr>
    </w:p>
    <w:p w14:paraId="5C0C5647" w14:textId="217722B6" w:rsidR="00011B12" w:rsidRPr="00011B12" w:rsidRDefault="00011B12" w:rsidP="00011B12">
      <w:pPr>
        <w:rPr>
          <w:sz w:val="28"/>
        </w:rPr>
      </w:pPr>
      <w:r w:rsidRPr="00011B12">
        <w:rPr>
          <w:sz w:val="28"/>
        </w:rPr>
        <w:t>Groupe :</w:t>
      </w:r>
      <w:r w:rsidR="009E2F48">
        <w:rPr>
          <w:sz w:val="28"/>
        </w:rPr>
        <w:t xml:space="preserve"> A4</w:t>
      </w:r>
    </w:p>
    <w:p w14:paraId="6056B99B" w14:textId="77777777" w:rsidR="00011B12" w:rsidRDefault="00011B12"/>
    <w:p w14:paraId="7A1B6B03" w14:textId="77777777" w:rsidR="00011B12" w:rsidRDefault="00011B12"/>
    <w:p w14:paraId="08E54E06" w14:textId="77777777" w:rsidR="00011B12" w:rsidRDefault="00011B12">
      <w:pPr>
        <w:rPr>
          <w:b/>
        </w:rPr>
      </w:pPr>
      <w:r>
        <w:rPr>
          <w:b/>
        </w:rPr>
        <w:br w:type="page"/>
      </w:r>
    </w:p>
    <w:p w14:paraId="5FEF0070" w14:textId="77777777" w:rsidR="0012046B" w:rsidRDefault="0012046B" w:rsidP="00860ACF">
      <w:pPr>
        <w:jc w:val="both"/>
        <w:rPr>
          <w:b/>
        </w:rPr>
      </w:pPr>
    </w:p>
    <w:p w14:paraId="6EF0B4BB" w14:textId="6C0762CD" w:rsidR="007E7943" w:rsidRDefault="009E2F48" w:rsidP="007E7943">
      <w:pPr>
        <w:pStyle w:val="Titre1"/>
      </w:pPr>
      <w:r>
        <w:t>Objectif</w:t>
      </w:r>
    </w:p>
    <w:p w14:paraId="726640D7" w14:textId="77777777" w:rsidR="00E14925" w:rsidRPr="00E14925" w:rsidRDefault="00E14925" w:rsidP="00E14925"/>
    <w:p w14:paraId="474CF8EA" w14:textId="77777777" w:rsidR="00E14925" w:rsidRDefault="00E14925" w:rsidP="00E14925">
      <w:pPr>
        <w:jc w:val="both"/>
      </w:pPr>
      <w:r>
        <w:t>L’objectif de ce TP est d’étudier un circuit électrique en régime alternatif sinusoïdal</w:t>
      </w:r>
    </w:p>
    <w:p w14:paraId="6EF5FECC" w14:textId="77777777" w:rsidR="00E14925" w:rsidRDefault="00E14925" w:rsidP="00E14925">
      <w:pPr>
        <w:jc w:val="both"/>
      </w:pPr>
      <w:proofErr w:type="gramStart"/>
      <w:r>
        <w:t>monophasé</w:t>
      </w:r>
      <w:proofErr w:type="gramEnd"/>
      <w:r>
        <w:t xml:space="preserve"> pour être capable de :</w:t>
      </w:r>
    </w:p>
    <w:p w14:paraId="6E3CD77C" w14:textId="77777777" w:rsidR="00E14925" w:rsidRDefault="00E14925" w:rsidP="00E14925">
      <w:pPr>
        <w:jc w:val="both"/>
      </w:pPr>
      <w:r>
        <w:t>• Modéliser le circuit par une impédance équivalente,</w:t>
      </w:r>
    </w:p>
    <w:p w14:paraId="2F23A829" w14:textId="77777777" w:rsidR="00E14925" w:rsidRDefault="00E14925" w:rsidP="00E14925">
      <w:pPr>
        <w:jc w:val="both"/>
      </w:pPr>
      <w:r>
        <w:t>• Etablir son bilan de puissance,</w:t>
      </w:r>
    </w:p>
    <w:p w14:paraId="2352674A" w14:textId="05F6E6F8" w:rsidR="007E7943" w:rsidRDefault="00E14925" w:rsidP="00E14925">
      <w:pPr>
        <w:jc w:val="both"/>
      </w:pPr>
      <w:r>
        <w:t>• Déterminer le déphasage courant/tension (facteur de puissance) induit par le circuit.</w:t>
      </w:r>
    </w:p>
    <w:p w14:paraId="01A4BB72" w14:textId="4966A33D" w:rsidR="009E2F48" w:rsidRDefault="00E14925" w:rsidP="00E14925">
      <w:pPr>
        <w:pStyle w:val="Titre1"/>
      </w:pPr>
      <w:r w:rsidRPr="00E14925">
        <w:t>Matériel</w:t>
      </w:r>
    </w:p>
    <w:p w14:paraId="019147E3" w14:textId="77777777" w:rsidR="00E14925" w:rsidRPr="00E14925" w:rsidRDefault="00E14925" w:rsidP="00E14925"/>
    <w:p w14:paraId="782950C6" w14:textId="77777777" w:rsidR="00E14925" w:rsidRDefault="00E14925" w:rsidP="00E14925">
      <w:r>
        <w:t>• Transformateur Monophasé (5 enroulements au secondaire : 24V, 21V, 18V, 15V et 12V)</w:t>
      </w:r>
    </w:p>
    <w:p w14:paraId="640CA919" w14:textId="77777777" w:rsidR="00E14925" w:rsidRDefault="00E14925" w:rsidP="00E14925">
      <w:r>
        <w:t>• Multimètre portatif</w:t>
      </w:r>
    </w:p>
    <w:p w14:paraId="54C016F2" w14:textId="77777777" w:rsidR="00E14925" w:rsidRDefault="00E14925" w:rsidP="00E14925">
      <w:r>
        <w:t>• Multimètre de table</w:t>
      </w:r>
    </w:p>
    <w:p w14:paraId="683D2D36" w14:textId="77777777" w:rsidR="00E14925" w:rsidRDefault="00E14925" w:rsidP="00E14925">
      <w:r>
        <w:t>• Wattmètre</w:t>
      </w:r>
    </w:p>
    <w:p w14:paraId="0DFC4EA8" w14:textId="77777777" w:rsidR="00E14925" w:rsidRDefault="00E14925" w:rsidP="00E14925">
      <w:r>
        <w:t>• Bobine Langlois d’inductance variant de 0,15 à 1,4 H</w:t>
      </w:r>
    </w:p>
    <w:p w14:paraId="236234F0" w14:textId="77777777" w:rsidR="00E14925" w:rsidRDefault="00E14925" w:rsidP="00E14925">
      <w:r>
        <w:t>• 2 Rhéostats 100 Ω</w:t>
      </w:r>
    </w:p>
    <w:p w14:paraId="17A386B8" w14:textId="3D7F7215" w:rsidR="00E14925" w:rsidRDefault="00E14925" w:rsidP="00E14925">
      <w:r>
        <w:t xml:space="preserve">• Condensateur 22,2 </w:t>
      </w:r>
      <w:proofErr w:type="spellStart"/>
      <w:r>
        <w:t>μF</w:t>
      </w:r>
      <w:proofErr w:type="spellEnd"/>
      <w:r>
        <w:t xml:space="preserve"> / 63 V</w:t>
      </w:r>
    </w:p>
    <w:p w14:paraId="5D486652" w14:textId="3D8A4329" w:rsidR="00E14925" w:rsidRDefault="00E14925" w:rsidP="00E14925"/>
    <w:p w14:paraId="7C3F60E5" w14:textId="4AFA7E6D" w:rsidR="00E14925" w:rsidRPr="00E14925" w:rsidRDefault="00E14925" w:rsidP="00E14925">
      <w:r w:rsidRPr="00E14925">
        <w:rPr>
          <w:noProof/>
        </w:rPr>
        <w:drawing>
          <wp:inline distT="0" distB="0" distL="0" distR="0" wp14:anchorId="06D1070C" wp14:editId="3F5272ED">
            <wp:extent cx="6120130" cy="27463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7FC7" w14:textId="57FFDF2D" w:rsidR="009E2F48" w:rsidRDefault="009E2F48" w:rsidP="009E2F48">
      <w:pPr>
        <w:pStyle w:val="Titre1"/>
        <w:numPr>
          <w:ilvl w:val="0"/>
          <w:numId w:val="0"/>
        </w:numPr>
        <w:spacing w:after="240"/>
        <w:ind w:left="431"/>
      </w:pPr>
    </w:p>
    <w:p w14:paraId="0E419823" w14:textId="4E6369B8" w:rsidR="00B90E4A" w:rsidRDefault="009E2F48" w:rsidP="009E2F48">
      <w:pPr>
        <w:pStyle w:val="Titre1"/>
        <w:numPr>
          <w:ilvl w:val="0"/>
          <w:numId w:val="0"/>
        </w:numPr>
        <w:spacing w:after="240"/>
      </w:pPr>
      <w:r>
        <w:t xml:space="preserve">3. </w:t>
      </w:r>
      <w:r w:rsidR="00E14925" w:rsidRPr="00E14925">
        <w:t>Etude théorique du circuit monophasé</w:t>
      </w:r>
    </w:p>
    <w:p w14:paraId="5856D52D" w14:textId="77777777" w:rsidR="00E14925" w:rsidRDefault="00E14925" w:rsidP="009E2F48">
      <w:pPr>
        <w:rPr>
          <w:b/>
          <w:bCs/>
        </w:rPr>
      </w:pPr>
      <w:r w:rsidRPr="00E14925">
        <w:rPr>
          <w:b/>
          <w:bCs/>
        </w:rPr>
        <w:t>On considère le circuit électrique monophasé ci-dessous (U = 24V, f = 50 Hz) :</w:t>
      </w:r>
    </w:p>
    <w:p w14:paraId="28DC5AD1" w14:textId="2D9C4D6E" w:rsidR="00F47549" w:rsidRDefault="00E14925" w:rsidP="00F47549">
      <w:pPr>
        <w:tabs>
          <w:tab w:val="left" w:pos="6510"/>
        </w:tabs>
      </w:pPr>
      <w:r w:rsidRPr="00E14925">
        <w:rPr>
          <w:noProof/>
        </w:rPr>
        <w:lastRenderedPageBreak/>
        <w:drawing>
          <wp:inline distT="0" distB="0" distL="0" distR="0" wp14:anchorId="1727515A" wp14:editId="5100FAA4">
            <wp:extent cx="6120130" cy="2356485"/>
            <wp:effectExtent l="0" t="0" r="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455B" w14:textId="7598B070" w:rsidR="00E14925" w:rsidRDefault="00E14925" w:rsidP="00F47549">
      <w:pPr>
        <w:tabs>
          <w:tab w:val="left" w:pos="6510"/>
        </w:tabs>
      </w:pPr>
    </w:p>
    <w:p w14:paraId="10C2780C" w14:textId="77777777" w:rsidR="00E14925" w:rsidRDefault="00E14925" w:rsidP="00E14925">
      <w:pPr>
        <w:tabs>
          <w:tab w:val="left" w:pos="6510"/>
        </w:tabs>
      </w:pPr>
      <w:r>
        <w:t>1. En vous aidant de l’Annexe 1, démontrer que l’expression littérale de l’impédance complexe</w:t>
      </w:r>
    </w:p>
    <w:p w14:paraId="7DB5A69B" w14:textId="750EDCB1" w:rsidR="00E14925" w:rsidRDefault="00E14925" w:rsidP="00E14925">
      <w:pPr>
        <w:tabs>
          <w:tab w:val="left" w:pos="6510"/>
        </w:tabs>
      </w:pPr>
      <w:proofErr w:type="gramStart"/>
      <w:r>
        <w:t>équivalente</w:t>
      </w:r>
      <w:proofErr w:type="gramEnd"/>
      <w:r>
        <w:t xml:space="preserve"> </w:t>
      </w:r>
      <w:proofErr w:type="spellStart"/>
      <w:r>
        <w:t>Zeq</w:t>
      </w:r>
      <w:proofErr w:type="spellEnd"/>
      <w:r>
        <w:t xml:space="preserve"> du circuit vu par U en fonction de R1, L, R2 et C peut s’écrire sous la forme :</w:t>
      </w:r>
    </w:p>
    <w:p w14:paraId="7A5A60DC" w14:textId="5A1C0F84" w:rsidR="00E14925" w:rsidRDefault="00E14925" w:rsidP="00E14925">
      <w:pPr>
        <w:tabs>
          <w:tab w:val="left" w:pos="6510"/>
        </w:tabs>
      </w:pPr>
    </w:p>
    <w:p w14:paraId="60360822" w14:textId="7413EF5A" w:rsidR="00E14925" w:rsidRDefault="00541E19" w:rsidP="00E14925">
      <w:pPr>
        <w:tabs>
          <w:tab w:val="left" w:pos="6510"/>
        </w:tabs>
      </w:pPr>
      <w:proofErr w:type="spellStart"/>
      <w:r>
        <w:t>Zeq</w:t>
      </w:r>
      <w:proofErr w:type="spellEnd"/>
      <w:r>
        <w:t xml:space="preserve"> = R1 + </w:t>
      </w:r>
      <w:proofErr w:type="spellStart"/>
      <w:r>
        <w:t>jLw</w:t>
      </w:r>
      <w:proofErr w:type="spellEnd"/>
      <w:r>
        <w:t xml:space="preserve"> + (R</w:t>
      </w:r>
      <w:proofErr w:type="gramStart"/>
      <w:r>
        <w:t>2.(</w:t>
      </w:r>
      <w:proofErr w:type="gramEnd"/>
      <w:r>
        <w:t>1/</w:t>
      </w:r>
      <w:proofErr w:type="spellStart"/>
      <w:r>
        <w:t>jcw</w:t>
      </w:r>
      <w:proofErr w:type="spellEnd"/>
      <w:r>
        <w:t>) / (R2+1/</w:t>
      </w:r>
      <w:proofErr w:type="spellStart"/>
      <w:r>
        <w:t>jcw</w:t>
      </w:r>
      <w:proofErr w:type="spellEnd"/>
      <w:r w:rsidR="00E14925">
        <w:t xml:space="preserve"> </w:t>
      </w:r>
      <w:r>
        <w:t>)</w:t>
      </w:r>
      <w:r w:rsidR="00E14925">
        <w:t xml:space="preserve"> </w:t>
      </w:r>
      <w:r>
        <w:t>)</w:t>
      </w:r>
      <w:r w:rsidR="00E14925">
        <w:t xml:space="preserve">                          </w:t>
      </w:r>
    </w:p>
    <w:p w14:paraId="3BD2360C" w14:textId="0A7048FF" w:rsidR="00541E19" w:rsidRDefault="00541E19" w:rsidP="00E14925">
      <w:pPr>
        <w:tabs>
          <w:tab w:val="left" w:pos="6510"/>
        </w:tabs>
      </w:pPr>
    </w:p>
    <w:p w14:paraId="618258F3" w14:textId="6E717988" w:rsidR="00541E19" w:rsidRDefault="00541E19" w:rsidP="00E14925">
      <w:pPr>
        <w:tabs>
          <w:tab w:val="left" w:pos="6510"/>
        </w:tabs>
        <w:rPr>
          <w:rStyle w:val="hgkelc"/>
        </w:rPr>
      </w:pPr>
      <w:r>
        <w:t>2.</w:t>
      </w:r>
      <w:r w:rsidRPr="00541E19">
        <w:rPr>
          <w:rStyle w:val="hgkelc"/>
        </w:rPr>
        <w:t xml:space="preserve">|Zeq| = </w:t>
      </w:r>
      <w:proofErr w:type="gramStart"/>
      <w:r w:rsidRPr="00541E19">
        <w:rPr>
          <w:rStyle w:val="hgkelc"/>
        </w:rPr>
        <w:t>racine(</w:t>
      </w:r>
      <w:proofErr w:type="gramEnd"/>
      <w:r w:rsidRPr="00541E19">
        <w:rPr>
          <w:rStyle w:val="hgkelc"/>
        </w:rPr>
        <w:t>(19,4) ²+(161,6)²) / racine(1²+0,21²) = 159,29</w:t>
      </w:r>
      <w:r>
        <w:rPr>
          <w:rStyle w:val="hgkelc"/>
        </w:rPr>
        <w:t xml:space="preserve"> ohm</w:t>
      </w:r>
      <w:r w:rsidRPr="00541E19">
        <w:rPr>
          <w:rStyle w:val="hgkelc"/>
        </w:rPr>
        <w:t xml:space="preserve">, cette valeur correspond a l’impédance équivalente. </w:t>
      </w:r>
    </w:p>
    <w:p w14:paraId="60AB4683" w14:textId="25BCFE09" w:rsidR="00B76A11" w:rsidRDefault="00B76A11" w:rsidP="00E14925">
      <w:pPr>
        <w:tabs>
          <w:tab w:val="left" w:pos="6510"/>
        </w:tabs>
        <w:rPr>
          <w:rStyle w:val="hgkelc"/>
        </w:rPr>
      </w:pPr>
    </w:p>
    <w:p w14:paraId="241F6483" w14:textId="125044B4" w:rsidR="00541E19" w:rsidRPr="00B76A11" w:rsidRDefault="00B76A11" w:rsidP="00E14925">
      <w:pPr>
        <w:tabs>
          <w:tab w:val="left" w:pos="6510"/>
        </w:tabs>
        <w:rPr>
          <w:rStyle w:val="hgkelc"/>
        </w:rPr>
      </w:pPr>
      <w:r>
        <w:rPr>
          <w:rStyle w:val="hgkelc"/>
        </w:rPr>
        <w:t>3.</w:t>
      </w:r>
      <w:proofErr w:type="spellStart"/>
      <w:r w:rsidR="00541E19" w:rsidRPr="00541E19">
        <w:rPr>
          <w:rStyle w:val="hgkelc"/>
          <w:lang w:val="en-US"/>
        </w:rPr>
        <w:t>Fo</w:t>
      </w:r>
      <w:r w:rsidR="00541E19">
        <w:rPr>
          <w:rStyle w:val="hgkelc"/>
          <w:lang w:val="en-US"/>
        </w:rPr>
        <w:t>rme</w:t>
      </w:r>
      <w:proofErr w:type="spellEnd"/>
      <w:r w:rsidR="00541E19">
        <w:rPr>
          <w:rStyle w:val="hgkelc"/>
          <w:lang w:val="en-US"/>
        </w:rPr>
        <w:t xml:space="preserve"> : A + </w:t>
      </w:r>
      <w:proofErr w:type="spellStart"/>
      <w:r w:rsidR="00541E19">
        <w:rPr>
          <w:rStyle w:val="hgkelc"/>
          <w:lang w:val="en-US"/>
        </w:rPr>
        <w:t>jB</w:t>
      </w:r>
      <w:proofErr w:type="spellEnd"/>
    </w:p>
    <w:p w14:paraId="11DFA0C8" w14:textId="2ADBC507" w:rsidR="00541E19" w:rsidRDefault="00541E19" w:rsidP="00541E19">
      <w:pPr>
        <w:pStyle w:val="Paragraphedeliste"/>
        <w:numPr>
          <w:ilvl w:val="0"/>
          <w:numId w:val="8"/>
        </w:numPr>
        <w:tabs>
          <w:tab w:val="left" w:pos="6510"/>
        </w:tabs>
        <w:rPr>
          <w:rStyle w:val="hgkelc"/>
          <w:lang w:val="en-US"/>
        </w:rPr>
      </w:pPr>
      <w:r w:rsidRPr="00541E19">
        <w:rPr>
          <w:rStyle w:val="hgkelc"/>
          <w:lang w:val="en-US"/>
        </w:rPr>
        <w:t xml:space="preserve">19,4 </w:t>
      </w:r>
      <w:r>
        <w:rPr>
          <w:rStyle w:val="hgkelc"/>
          <w:lang w:val="en-US"/>
        </w:rPr>
        <w:t>+ j</w:t>
      </w:r>
      <w:r w:rsidRPr="00541E19">
        <w:rPr>
          <w:rStyle w:val="hgkelc"/>
          <w:lang w:val="en-US"/>
        </w:rPr>
        <w:t>161,6</w:t>
      </w:r>
      <w:r>
        <w:rPr>
          <w:rStyle w:val="hgkelc"/>
          <w:lang w:val="en-US"/>
        </w:rPr>
        <w:t xml:space="preserve"> </w:t>
      </w:r>
      <w:r w:rsidRPr="00541E19">
        <w:rPr>
          <w:rStyle w:val="hgkelc"/>
          <w:lang w:val="en-US"/>
        </w:rPr>
        <w:sym w:font="Wingdings" w:char="F0E0"/>
      </w:r>
      <w:r>
        <w:rPr>
          <w:rStyle w:val="hgkelc"/>
          <w:lang w:val="en-US"/>
        </w:rPr>
        <w:t xml:space="preserve"> a = 19,4 et b = 161,6</w:t>
      </w:r>
    </w:p>
    <w:p w14:paraId="4C2257D6" w14:textId="5BDA9106" w:rsidR="00541E19" w:rsidRPr="00541E19" w:rsidRDefault="00541E19" w:rsidP="00541E19">
      <w:pPr>
        <w:pStyle w:val="Paragraphedeliste"/>
        <w:numPr>
          <w:ilvl w:val="0"/>
          <w:numId w:val="8"/>
        </w:numPr>
        <w:tabs>
          <w:tab w:val="left" w:pos="6510"/>
        </w:tabs>
        <w:rPr>
          <w:rStyle w:val="hgkelc"/>
          <w:lang w:val="en-US"/>
        </w:rPr>
      </w:pPr>
      <w:r w:rsidRPr="00541E19">
        <w:rPr>
          <w:rStyle w:val="hgkelc"/>
          <w:lang w:val="en-US"/>
        </w:rPr>
        <w:t xml:space="preserve">1 </w:t>
      </w:r>
      <w:r>
        <w:rPr>
          <w:rStyle w:val="hgkelc"/>
          <w:lang w:val="en-US"/>
        </w:rPr>
        <w:t>+ j0</w:t>
      </w:r>
      <w:r w:rsidRPr="00541E19">
        <w:rPr>
          <w:rStyle w:val="hgkelc"/>
          <w:lang w:val="en-US"/>
        </w:rPr>
        <w:t>,21</w:t>
      </w:r>
      <w:r>
        <w:rPr>
          <w:rStyle w:val="hgkelc"/>
          <w:lang w:val="en-US"/>
        </w:rPr>
        <w:t xml:space="preserve"> </w:t>
      </w:r>
      <w:r w:rsidRPr="00541E19">
        <w:rPr>
          <w:rStyle w:val="hgkelc"/>
          <w:lang w:val="en-US"/>
        </w:rPr>
        <w:sym w:font="Wingdings" w:char="F0E0"/>
      </w:r>
      <w:r>
        <w:rPr>
          <w:rStyle w:val="hgkelc"/>
          <w:lang w:val="en-US"/>
        </w:rPr>
        <w:t xml:space="preserve"> a = 1 et b = 0.21</w:t>
      </w:r>
    </w:p>
    <w:p w14:paraId="3829D265" w14:textId="35A2CB6D" w:rsidR="00541E19" w:rsidRDefault="00541E19" w:rsidP="00E14925">
      <w:pPr>
        <w:tabs>
          <w:tab w:val="left" w:pos="6510"/>
        </w:tabs>
        <w:rPr>
          <w:lang w:val="en-US"/>
        </w:rPr>
      </w:pPr>
      <w:proofErr w:type="gramStart"/>
      <w:r w:rsidRPr="00541E19">
        <w:rPr>
          <w:lang w:val="en-US"/>
        </w:rPr>
        <w:t>Arg(</w:t>
      </w:r>
      <w:proofErr w:type="spellStart"/>
      <w:proofErr w:type="gramEnd"/>
      <w:r w:rsidRPr="00541E19">
        <w:rPr>
          <w:lang w:val="en-US"/>
        </w:rPr>
        <w:t>Zeq</w:t>
      </w:r>
      <w:proofErr w:type="spellEnd"/>
      <w:r w:rsidRPr="00541E19">
        <w:rPr>
          <w:lang w:val="en-US"/>
        </w:rPr>
        <w:t>) = arctan(b/a) – arctan(</w:t>
      </w:r>
      <w:r w:rsidR="00B76A11">
        <w:rPr>
          <w:lang w:val="en-US"/>
        </w:rPr>
        <w:t>b/a</w:t>
      </w:r>
      <w:r w:rsidRPr="00541E19">
        <w:rPr>
          <w:lang w:val="en-US"/>
        </w:rPr>
        <w:t xml:space="preserve">) </w:t>
      </w:r>
    </w:p>
    <w:p w14:paraId="53C134C6" w14:textId="4162F6C1" w:rsidR="00B76A11" w:rsidRPr="00184A7D" w:rsidRDefault="00B76A11" w:rsidP="00E14925">
      <w:pPr>
        <w:tabs>
          <w:tab w:val="left" w:pos="6510"/>
        </w:tabs>
      </w:pPr>
      <w:r>
        <w:rPr>
          <w:lang w:val="en-US"/>
        </w:rPr>
        <w:t xml:space="preserve">                </w:t>
      </w:r>
      <w:r w:rsidRPr="00184A7D">
        <w:t xml:space="preserve">= </w:t>
      </w:r>
      <w:proofErr w:type="spellStart"/>
      <w:proofErr w:type="gramStart"/>
      <w:r w:rsidRPr="00184A7D">
        <w:t>arctan</w:t>
      </w:r>
      <w:proofErr w:type="spellEnd"/>
      <w:r w:rsidRPr="00184A7D">
        <w:t>(</w:t>
      </w:r>
      <w:proofErr w:type="gramEnd"/>
      <w:r w:rsidRPr="00184A7D">
        <w:t xml:space="preserve">161,6/19.4) – </w:t>
      </w:r>
      <w:proofErr w:type="spellStart"/>
      <w:r w:rsidRPr="00184A7D">
        <w:t>arctan</w:t>
      </w:r>
      <w:proofErr w:type="spellEnd"/>
      <w:r w:rsidRPr="00184A7D">
        <w:t>(0.21/1)</w:t>
      </w:r>
    </w:p>
    <w:p w14:paraId="0CA12202" w14:textId="30B4F74A" w:rsidR="00B76A11" w:rsidRPr="00184A7D" w:rsidRDefault="00B76A11" w:rsidP="00E14925">
      <w:pPr>
        <w:tabs>
          <w:tab w:val="left" w:pos="6510"/>
        </w:tabs>
      </w:pPr>
      <w:r w:rsidRPr="00184A7D">
        <w:t xml:space="preserve">                = 71.3</w:t>
      </w:r>
      <w:r w:rsidR="00B75C0F">
        <w:t>°</w:t>
      </w:r>
    </w:p>
    <w:p w14:paraId="05361B9C" w14:textId="45017DFA" w:rsidR="00B76A11" w:rsidRPr="00184A7D" w:rsidRDefault="00B76A11" w:rsidP="00E14925">
      <w:pPr>
        <w:tabs>
          <w:tab w:val="left" w:pos="6510"/>
        </w:tabs>
      </w:pPr>
    </w:p>
    <w:p w14:paraId="654AB71C" w14:textId="34920F92" w:rsidR="00B76A11" w:rsidRDefault="00B76A11" w:rsidP="00E14925">
      <w:pPr>
        <w:tabs>
          <w:tab w:val="left" w:pos="6510"/>
        </w:tabs>
      </w:pPr>
      <w:r w:rsidRPr="00B76A11">
        <w:t>4.On a un déphasage d</w:t>
      </w:r>
      <w:r>
        <w:t>e 71.3</w:t>
      </w:r>
      <w:r w:rsidR="00B75C0F">
        <w:t>°</w:t>
      </w:r>
      <w:r>
        <w:t>, le courant est en retard sur la tension le circuit se comporte donc comme une charge inductive.</w:t>
      </w:r>
    </w:p>
    <w:p w14:paraId="626C3345" w14:textId="6BF7D919" w:rsidR="007A78C5" w:rsidRDefault="007A78C5" w:rsidP="00E14925">
      <w:pPr>
        <w:tabs>
          <w:tab w:val="left" w:pos="6510"/>
        </w:tabs>
      </w:pPr>
    </w:p>
    <w:p w14:paraId="1E5077AA" w14:textId="22FABCD4" w:rsidR="007A78C5" w:rsidRDefault="007A78C5" w:rsidP="00E14925">
      <w:pPr>
        <w:tabs>
          <w:tab w:val="left" w:pos="6510"/>
        </w:tabs>
      </w:pPr>
      <w:r>
        <w:t>5.</w:t>
      </w:r>
    </w:p>
    <w:p w14:paraId="51821AA4" w14:textId="0744DDD9" w:rsidR="00B76A11" w:rsidRDefault="00B76A11" w:rsidP="00E14925">
      <w:pPr>
        <w:tabs>
          <w:tab w:val="left" w:pos="6510"/>
        </w:tabs>
      </w:pPr>
    </w:p>
    <w:p w14:paraId="77FF8041" w14:textId="17C21B6C" w:rsidR="00B76A11" w:rsidRDefault="00204187" w:rsidP="00E14925">
      <w:pPr>
        <w:tabs>
          <w:tab w:val="left" w:pos="6510"/>
        </w:tabs>
      </w:pPr>
      <w:r>
        <w:t xml:space="preserve">6.Nous avons </w:t>
      </w:r>
      <w:proofErr w:type="spellStart"/>
      <w:r>
        <w:t>Umes</w:t>
      </w:r>
      <w:proofErr w:type="spellEnd"/>
      <w:r>
        <w:t xml:space="preserve"> = 27.1V qui alimente le circuit.</w:t>
      </w:r>
    </w:p>
    <w:p w14:paraId="49F4456A" w14:textId="77777777" w:rsidR="00B75C0F" w:rsidRDefault="00B75C0F" w:rsidP="00E14925">
      <w:pPr>
        <w:tabs>
          <w:tab w:val="left" w:pos="6510"/>
        </w:tabs>
      </w:pPr>
    </w:p>
    <w:p w14:paraId="0CA2CC50" w14:textId="5F2FDB13" w:rsidR="00204187" w:rsidRDefault="00204187" w:rsidP="00E14925">
      <w:pPr>
        <w:tabs>
          <w:tab w:val="left" w:pos="6510"/>
        </w:tabs>
      </w:pPr>
      <w:r>
        <w:t xml:space="preserve">7.Nous avons </w:t>
      </w:r>
      <w:proofErr w:type="spellStart"/>
      <w:r>
        <w:t>Imes</w:t>
      </w:r>
      <w:proofErr w:type="spellEnd"/>
      <w:r>
        <w:t xml:space="preserve"> = 0.170A qui est consommé par le montage.</w:t>
      </w:r>
    </w:p>
    <w:p w14:paraId="1961B5B3" w14:textId="77777777" w:rsidR="00B75C0F" w:rsidRDefault="00B75C0F" w:rsidP="00E14925">
      <w:pPr>
        <w:tabs>
          <w:tab w:val="left" w:pos="6510"/>
        </w:tabs>
      </w:pPr>
    </w:p>
    <w:p w14:paraId="3D8C781F" w14:textId="3B17C15C" w:rsidR="00204187" w:rsidRDefault="00204187" w:rsidP="00E14925">
      <w:pPr>
        <w:tabs>
          <w:tab w:val="left" w:pos="6510"/>
        </w:tabs>
      </w:pPr>
      <w:r>
        <w:t xml:space="preserve">8.Zeq = </w:t>
      </w:r>
      <w:proofErr w:type="spellStart"/>
      <w:r>
        <w:t>Umes</w:t>
      </w:r>
      <w:proofErr w:type="spellEnd"/>
      <w:r>
        <w:t xml:space="preserve"> / </w:t>
      </w:r>
      <w:proofErr w:type="spellStart"/>
      <w:r>
        <w:t>Imes</w:t>
      </w:r>
      <w:proofErr w:type="spellEnd"/>
      <w:r>
        <w:t xml:space="preserve"> = 27.1/0.170 = 159,4 </w:t>
      </w:r>
      <w:proofErr w:type="gramStart"/>
      <w:r>
        <w:t>ohm</w:t>
      </w:r>
      <w:proofErr w:type="gramEnd"/>
      <w:r>
        <w:t xml:space="preserve"> </w:t>
      </w:r>
    </w:p>
    <w:p w14:paraId="45C8742D" w14:textId="77777777" w:rsidR="00950A2A" w:rsidRPr="00B76A11" w:rsidRDefault="00950A2A" w:rsidP="00E14925">
      <w:pPr>
        <w:tabs>
          <w:tab w:val="left" w:pos="6510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50A2A" w14:paraId="3DB348E2" w14:textId="77777777" w:rsidTr="00950A2A">
        <w:tc>
          <w:tcPr>
            <w:tcW w:w="2407" w:type="dxa"/>
          </w:tcPr>
          <w:p w14:paraId="39890F78" w14:textId="77777777" w:rsidR="00950A2A" w:rsidRDefault="00950A2A" w:rsidP="00E14925">
            <w:pPr>
              <w:tabs>
                <w:tab w:val="left" w:pos="6510"/>
              </w:tabs>
            </w:pPr>
          </w:p>
          <w:p w14:paraId="653778B9" w14:textId="5CDA30A5" w:rsidR="00950A2A" w:rsidRDefault="00950A2A" w:rsidP="00E14925">
            <w:pPr>
              <w:tabs>
                <w:tab w:val="left" w:pos="6510"/>
              </w:tabs>
            </w:pPr>
          </w:p>
        </w:tc>
        <w:tc>
          <w:tcPr>
            <w:tcW w:w="2407" w:type="dxa"/>
          </w:tcPr>
          <w:p w14:paraId="1C1F4AD1" w14:textId="3016A6EB" w:rsidR="00950A2A" w:rsidRDefault="00950A2A" w:rsidP="00E14925">
            <w:pPr>
              <w:tabs>
                <w:tab w:val="left" w:pos="6510"/>
              </w:tabs>
            </w:pPr>
            <w:r>
              <w:t>Puissance Active P[W]</w:t>
            </w:r>
          </w:p>
        </w:tc>
        <w:tc>
          <w:tcPr>
            <w:tcW w:w="2407" w:type="dxa"/>
          </w:tcPr>
          <w:p w14:paraId="77860632" w14:textId="68CFAF6E" w:rsidR="00950A2A" w:rsidRDefault="00950A2A" w:rsidP="00E14925">
            <w:pPr>
              <w:tabs>
                <w:tab w:val="left" w:pos="6510"/>
              </w:tabs>
            </w:pPr>
            <w:r>
              <w:t>Puissance Réactive Q[VAR]</w:t>
            </w:r>
          </w:p>
        </w:tc>
        <w:tc>
          <w:tcPr>
            <w:tcW w:w="2407" w:type="dxa"/>
          </w:tcPr>
          <w:p w14:paraId="6BA896EF" w14:textId="7F831EDA" w:rsidR="00950A2A" w:rsidRDefault="00950A2A" w:rsidP="00E14925">
            <w:pPr>
              <w:tabs>
                <w:tab w:val="left" w:pos="6510"/>
              </w:tabs>
            </w:pPr>
            <w:r>
              <w:t>Puissance Apparente S[VA]</w:t>
            </w:r>
          </w:p>
        </w:tc>
      </w:tr>
      <w:tr w:rsidR="00950A2A" w14:paraId="7E098B78" w14:textId="77777777" w:rsidTr="00950A2A">
        <w:tc>
          <w:tcPr>
            <w:tcW w:w="2407" w:type="dxa"/>
          </w:tcPr>
          <w:p w14:paraId="29F1DEBB" w14:textId="77777777" w:rsidR="00950A2A" w:rsidRDefault="00950A2A" w:rsidP="00E14925">
            <w:pPr>
              <w:tabs>
                <w:tab w:val="left" w:pos="6510"/>
              </w:tabs>
            </w:pPr>
            <w:r>
              <w:t>R1</w:t>
            </w:r>
          </w:p>
          <w:p w14:paraId="21FFDBE6" w14:textId="22517493" w:rsidR="00950A2A" w:rsidRDefault="00950A2A" w:rsidP="00E14925">
            <w:pPr>
              <w:tabs>
                <w:tab w:val="left" w:pos="6510"/>
              </w:tabs>
            </w:pPr>
          </w:p>
        </w:tc>
        <w:tc>
          <w:tcPr>
            <w:tcW w:w="2407" w:type="dxa"/>
          </w:tcPr>
          <w:p w14:paraId="6FA3B934" w14:textId="16C8444D" w:rsidR="00950A2A" w:rsidRDefault="00B75C0F" w:rsidP="00E14925">
            <w:pPr>
              <w:tabs>
                <w:tab w:val="left" w:pos="6510"/>
              </w:tabs>
            </w:pPr>
            <w:r>
              <w:t>5²/22</w:t>
            </w:r>
            <w:r w:rsidR="00950A2A">
              <w:t xml:space="preserve">= </w:t>
            </w:r>
            <w:r>
              <w:t>1.13</w:t>
            </w:r>
            <w:r w:rsidR="00950A2A">
              <w:t>W</w:t>
            </w:r>
          </w:p>
        </w:tc>
        <w:tc>
          <w:tcPr>
            <w:tcW w:w="2407" w:type="dxa"/>
          </w:tcPr>
          <w:p w14:paraId="7704F7FF" w14:textId="36FBCEA4" w:rsidR="00950A2A" w:rsidRDefault="00950A2A" w:rsidP="00E14925">
            <w:pPr>
              <w:tabs>
                <w:tab w:val="left" w:pos="6510"/>
              </w:tabs>
            </w:pPr>
            <w:r>
              <w:t>0 VAR</w:t>
            </w:r>
          </w:p>
        </w:tc>
        <w:tc>
          <w:tcPr>
            <w:tcW w:w="2407" w:type="dxa"/>
          </w:tcPr>
          <w:p w14:paraId="14AAF870" w14:textId="569E1BE2" w:rsidR="00950A2A" w:rsidRDefault="00B75C0F" w:rsidP="00E14925">
            <w:pPr>
              <w:tabs>
                <w:tab w:val="left" w:pos="6510"/>
              </w:tabs>
            </w:pPr>
            <w:r>
              <w:t>1.13</w:t>
            </w:r>
            <w:r w:rsidR="00523FC6">
              <w:t xml:space="preserve"> VA</w:t>
            </w:r>
          </w:p>
        </w:tc>
      </w:tr>
      <w:tr w:rsidR="00950A2A" w14:paraId="2BD74726" w14:textId="77777777" w:rsidTr="00950A2A">
        <w:tc>
          <w:tcPr>
            <w:tcW w:w="2407" w:type="dxa"/>
          </w:tcPr>
          <w:p w14:paraId="2AC2BBEC" w14:textId="77777777" w:rsidR="00950A2A" w:rsidRDefault="00950A2A" w:rsidP="00E14925">
            <w:pPr>
              <w:tabs>
                <w:tab w:val="left" w:pos="6510"/>
              </w:tabs>
            </w:pPr>
            <w:r>
              <w:t>L</w:t>
            </w:r>
          </w:p>
          <w:p w14:paraId="4F386FEE" w14:textId="3EFA7E0E" w:rsidR="00950A2A" w:rsidRDefault="00950A2A" w:rsidP="00E14925">
            <w:pPr>
              <w:tabs>
                <w:tab w:val="left" w:pos="6510"/>
              </w:tabs>
            </w:pPr>
          </w:p>
        </w:tc>
        <w:tc>
          <w:tcPr>
            <w:tcW w:w="2407" w:type="dxa"/>
          </w:tcPr>
          <w:p w14:paraId="432AE8AF" w14:textId="48750B26" w:rsidR="00950A2A" w:rsidRDefault="00950A2A" w:rsidP="00E14925">
            <w:pPr>
              <w:tabs>
                <w:tab w:val="left" w:pos="6510"/>
              </w:tabs>
            </w:pPr>
            <w:r>
              <w:t>0 W</w:t>
            </w:r>
          </w:p>
        </w:tc>
        <w:tc>
          <w:tcPr>
            <w:tcW w:w="2407" w:type="dxa"/>
          </w:tcPr>
          <w:p w14:paraId="602D58A4" w14:textId="2A2B8DDB" w:rsidR="00950A2A" w:rsidRDefault="00B75C0F" w:rsidP="00E14925">
            <w:pPr>
              <w:tabs>
                <w:tab w:val="left" w:pos="6510"/>
              </w:tabs>
            </w:pPr>
            <w:r>
              <w:t>0.5x100pix0.17² = 4,54</w:t>
            </w:r>
            <w:r w:rsidR="00950A2A">
              <w:t xml:space="preserve"> VAR</w:t>
            </w:r>
          </w:p>
        </w:tc>
        <w:tc>
          <w:tcPr>
            <w:tcW w:w="2407" w:type="dxa"/>
          </w:tcPr>
          <w:p w14:paraId="46AE67F7" w14:textId="4D4D40B9" w:rsidR="00950A2A" w:rsidRDefault="00B75C0F" w:rsidP="00E14925">
            <w:pPr>
              <w:tabs>
                <w:tab w:val="left" w:pos="6510"/>
              </w:tabs>
            </w:pPr>
            <w:r>
              <w:t>4.54</w:t>
            </w:r>
            <w:r w:rsidR="00523FC6">
              <w:t xml:space="preserve"> VA</w:t>
            </w:r>
          </w:p>
        </w:tc>
      </w:tr>
      <w:tr w:rsidR="00950A2A" w14:paraId="6F274FBA" w14:textId="77777777" w:rsidTr="00950A2A">
        <w:tc>
          <w:tcPr>
            <w:tcW w:w="2407" w:type="dxa"/>
          </w:tcPr>
          <w:p w14:paraId="00124396" w14:textId="77777777" w:rsidR="00950A2A" w:rsidRDefault="00950A2A" w:rsidP="00E14925">
            <w:pPr>
              <w:tabs>
                <w:tab w:val="left" w:pos="6510"/>
              </w:tabs>
            </w:pPr>
            <w:r>
              <w:t>R2</w:t>
            </w:r>
          </w:p>
          <w:p w14:paraId="7CD13D2A" w14:textId="0BB0289A" w:rsidR="00950A2A" w:rsidRDefault="00950A2A" w:rsidP="00E14925">
            <w:pPr>
              <w:tabs>
                <w:tab w:val="left" w:pos="6510"/>
              </w:tabs>
            </w:pPr>
          </w:p>
        </w:tc>
        <w:tc>
          <w:tcPr>
            <w:tcW w:w="2407" w:type="dxa"/>
          </w:tcPr>
          <w:p w14:paraId="02247597" w14:textId="204BA449" w:rsidR="00950A2A" w:rsidRDefault="00B75C0F" w:rsidP="00E14925">
            <w:pPr>
              <w:tabs>
                <w:tab w:val="left" w:pos="6510"/>
              </w:tabs>
            </w:pPr>
            <w:r>
              <w:lastRenderedPageBreak/>
              <w:t>5²/30</w:t>
            </w:r>
            <w:r w:rsidR="00950A2A">
              <w:t xml:space="preserve"> = 0.8</w:t>
            </w:r>
            <w:r>
              <w:t>3</w:t>
            </w:r>
            <w:r w:rsidR="00950A2A">
              <w:t>W</w:t>
            </w:r>
          </w:p>
        </w:tc>
        <w:tc>
          <w:tcPr>
            <w:tcW w:w="2407" w:type="dxa"/>
          </w:tcPr>
          <w:p w14:paraId="4BBFC2C0" w14:textId="7183CDBF" w:rsidR="00950A2A" w:rsidRDefault="00950A2A" w:rsidP="00E14925">
            <w:pPr>
              <w:tabs>
                <w:tab w:val="left" w:pos="6510"/>
              </w:tabs>
            </w:pPr>
            <w:r>
              <w:t>0 VAR</w:t>
            </w:r>
          </w:p>
        </w:tc>
        <w:tc>
          <w:tcPr>
            <w:tcW w:w="2407" w:type="dxa"/>
          </w:tcPr>
          <w:p w14:paraId="169F0FA1" w14:textId="7AFDA894" w:rsidR="00950A2A" w:rsidRDefault="00523FC6" w:rsidP="00E14925">
            <w:pPr>
              <w:tabs>
                <w:tab w:val="left" w:pos="6510"/>
              </w:tabs>
            </w:pPr>
            <w:r>
              <w:t>0.8</w:t>
            </w:r>
            <w:r w:rsidR="00B75C0F">
              <w:t>3</w:t>
            </w:r>
            <w:r>
              <w:t xml:space="preserve"> VA</w:t>
            </w:r>
          </w:p>
        </w:tc>
      </w:tr>
      <w:tr w:rsidR="00950A2A" w14:paraId="29C0EFEE" w14:textId="77777777" w:rsidTr="00950A2A">
        <w:tc>
          <w:tcPr>
            <w:tcW w:w="2407" w:type="dxa"/>
          </w:tcPr>
          <w:p w14:paraId="36F649F3" w14:textId="77777777" w:rsidR="00950A2A" w:rsidRDefault="00950A2A" w:rsidP="00E14925">
            <w:pPr>
              <w:tabs>
                <w:tab w:val="left" w:pos="6510"/>
              </w:tabs>
            </w:pPr>
            <w:r>
              <w:t>C</w:t>
            </w:r>
          </w:p>
          <w:p w14:paraId="522A9445" w14:textId="57B78857" w:rsidR="00950A2A" w:rsidRDefault="00950A2A" w:rsidP="00E14925">
            <w:pPr>
              <w:tabs>
                <w:tab w:val="left" w:pos="6510"/>
              </w:tabs>
            </w:pPr>
          </w:p>
        </w:tc>
        <w:tc>
          <w:tcPr>
            <w:tcW w:w="2407" w:type="dxa"/>
          </w:tcPr>
          <w:p w14:paraId="46870517" w14:textId="35041C8B" w:rsidR="00950A2A" w:rsidRDefault="00950A2A" w:rsidP="00E14925">
            <w:pPr>
              <w:tabs>
                <w:tab w:val="left" w:pos="6510"/>
              </w:tabs>
            </w:pPr>
            <w:r>
              <w:t>0 W</w:t>
            </w:r>
          </w:p>
        </w:tc>
        <w:tc>
          <w:tcPr>
            <w:tcW w:w="2407" w:type="dxa"/>
          </w:tcPr>
          <w:p w14:paraId="44DB1E05" w14:textId="40848CA6" w:rsidR="00950A2A" w:rsidRDefault="00B75C0F" w:rsidP="00523FC6">
            <w:pPr>
              <w:tabs>
                <w:tab w:val="left" w:pos="6510"/>
              </w:tabs>
            </w:pPr>
            <w:r>
              <w:t xml:space="preserve">-22x10^-6x100pi x 5² = </w:t>
            </w:r>
            <w:r w:rsidR="00523FC6">
              <w:t>-0.174 VAR</w:t>
            </w:r>
          </w:p>
        </w:tc>
        <w:tc>
          <w:tcPr>
            <w:tcW w:w="2407" w:type="dxa"/>
          </w:tcPr>
          <w:p w14:paraId="251B776A" w14:textId="41B5DEA4" w:rsidR="00950A2A" w:rsidRDefault="00523FC6" w:rsidP="00E14925">
            <w:pPr>
              <w:tabs>
                <w:tab w:val="left" w:pos="6510"/>
              </w:tabs>
            </w:pPr>
            <w:r>
              <w:t>-0.174 VA</w:t>
            </w:r>
          </w:p>
        </w:tc>
      </w:tr>
      <w:tr w:rsidR="00950A2A" w14:paraId="72986EA9" w14:textId="77777777" w:rsidTr="00950A2A">
        <w:tc>
          <w:tcPr>
            <w:tcW w:w="2407" w:type="dxa"/>
          </w:tcPr>
          <w:p w14:paraId="69C14FCE" w14:textId="7EFCC8DE" w:rsidR="00950A2A" w:rsidRDefault="00950A2A" w:rsidP="00E14925">
            <w:pPr>
              <w:tabs>
                <w:tab w:val="left" w:pos="6510"/>
              </w:tabs>
            </w:pPr>
            <w:r>
              <w:t>Total</w:t>
            </w:r>
          </w:p>
        </w:tc>
        <w:tc>
          <w:tcPr>
            <w:tcW w:w="2407" w:type="dxa"/>
          </w:tcPr>
          <w:p w14:paraId="381F8394" w14:textId="1E8639EF" w:rsidR="00950A2A" w:rsidRDefault="00950A2A" w:rsidP="00E14925">
            <w:pPr>
              <w:tabs>
                <w:tab w:val="left" w:pos="6510"/>
              </w:tabs>
            </w:pPr>
            <w:r>
              <w:t>1.</w:t>
            </w:r>
            <w:r w:rsidR="00B75C0F">
              <w:t>96W</w:t>
            </w:r>
          </w:p>
        </w:tc>
        <w:tc>
          <w:tcPr>
            <w:tcW w:w="2407" w:type="dxa"/>
          </w:tcPr>
          <w:p w14:paraId="2C079444" w14:textId="4E96A5BF" w:rsidR="00950A2A" w:rsidRDefault="00523FC6" w:rsidP="00E14925">
            <w:pPr>
              <w:tabs>
                <w:tab w:val="left" w:pos="6510"/>
              </w:tabs>
            </w:pPr>
            <w:r>
              <w:t xml:space="preserve">- </w:t>
            </w:r>
            <w:r w:rsidR="00B75C0F">
              <w:t>4,37</w:t>
            </w:r>
            <w:r>
              <w:t xml:space="preserve"> VAR</w:t>
            </w:r>
          </w:p>
        </w:tc>
        <w:tc>
          <w:tcPr>
            <w:tcW w:w="2407" w:type="dxa"/>
          </w:tcPr>
          <w:p w14:paraId="39CFC3D4" w14:textId="07374C8A" w:rsidR="00950A2A" w:rsidRDefault="00B75C0F" w:rsidP="00E14925">
            <w:pPr>
              <w:tabs>
                <w:tab w:val="left" w:pos="6510"/>
              </w:tabs>
            </w:pPr>
            <w:r>
              <w:t>Racine(1.96²+(-4.</w:t>
            </w:r>
            <w:proofErr w:type="gramStart"/>
            <w:r>
              <w:t>37)²</w:t>
            </w:r>
            <w:proofErr w:type="gramEnd"/>
            <w:r>
              <w:t>) = 4.79 VA</w:t>
            </w:r>
          </w:p>
        </w:tc>
      </w:tr>
    </w:tbl>
    <w:p w14:paraId="2B2FADEB" w14:textId="77777777" w:rsidR="00B75C0F" w:rsidRDefault="00B75C0F" w:rsidP="00523FC6">
      <w:pPr>
        <w:tabs>
          <w:tab w:val="left" w:pos="6510"/>
        </w:tabs>
      </w:pPr>
    </w:p>
    <w:p w14:paraId="1E3C7C0B" w14:textId="7A97C363" w:rsidR="00523FC6" w:rsidRPr="00184A7D" w:rsidRDefault="00523FC6" w:rsidP="00523FC6">
      <w:pPr>
        <w:tabs>
          <w:tab w:val="left" w:pos="6510"/>
        </w:tabs>
      </w:pPr>
      <w:r>
        <w:t xml:space="preserve">10. </w:t>
      </w:r>
      <w:proofErr w:type="spellStart"/>
      <w:r>
        <w:t>Ptotal</w:t>
      </w:r>
      <w:proofErr w:type="spellEnd"/>
      <w:r>
        <w:t xml:space="preserve"> = 1.</w:t>
      </w:r>
      <w:r w:rsidR="00B75C0F" w:rsidRPr="00B75C0F">
        <w:t xml:space="preserve"> </w:t>
      </w:r>
      <w:r w:rsidR="00B75C0F" w:rsidRPr="00184A7D">
        <w:t>96</w:t>
      </w:r>
      <w:proofErr w:type="gramStart"/>
      <w:r w:rsidR="00B75C0F" w:rsidRPr="00184A7D">
        <w:t xml:space="preserve">W </w:t>
      </w:r>
      <w:r w:rsidRPr="00184A7D">
        <w:t>,</w:t>
      </w:r>
      <w:proofErr w:type="gramEnd"/>
      <w:r w:rsidRPr="00184A7D">
        <w:t xml:space="preserve"> </w:t>
      </w:r>
      <w:proofErr w:type="spellStart"/>
      <w:r w:rsidRPr="00184A7D">
        <w:t>Qtotal</w:t>
      </w:r>
      <w:proofErr w:type="spellEnd"/>
      <w:r w:rsidRPr="00184A7D">
        <w:t xml:space="preserve"> = </w:t>
      </w:r>
      <w:r w:rsidR="00B75C0F" w:rsidRPr="00184A7D">
        <w:t>- 4,37 VAR</w:t>
      </w:r>
      <w:r w:rsidRPr="00184A7D">
        <w:t xml:space="preserve">, </w:t>
      </w:r>
      <w:proofErr w:type="spellStart"/>
      <w:r w:rsidRPr="00184A7D">
        <w:t>Stotal</w:t>
      </w:r>
      <w:proofErr w:type="spellEnd"/>
      <w:r w:rsidRPr="00184A7D">
        <w:t xml:space="preserve"> = </w:t>
      </w:r>
      <w:r w:rsidR="00B75C0F" w:rsidRPr="00184A7D">
        <w:t>4.79 VA</w:t>
      </w:r>
    </w:p>
    <w:p w14:paraId="2FFC3C08" w14:textId="77777777" w:rsidR="00B75C0F" w:rsidRPr="00184A7D" w:rsidRDefault="00B75C0F" w:rsidP="00523FC6">
      <w:pPr>
        <w:tabs>
          <w:tab w:val="left" w:pos="6510"/>
        </w:tabs>
      </w:pPr>
    </w:p>
    <w:p w14:paraId="634F25FE" w14:textId="40196D0E" w:rsidR="00B76A11" w:rsidRPr="00523FC6" w:rsidRDefault="00523FC6" w:rsidP="00E14925">
      <w:pPr>
        <w:tabs>
          <w:tab w:val="left" w:pos="6510"/>
        </w:tabs>
        <w:rPr>
          <w:rFonts w:ascii="Cambria Math" w:hAnsi="Cambria Math" w:cs="Cambria Math"/>
          <w:lang w:val="en-US"/>
        </w:rPr>
      </w:pPr>
      <w:r w:rsidRPr="00523FC6">
        <w:rPr>
          <w:lang w:val="en-US"/>
        </w:rPr>
        <w:t xml:space="preserve">11. </w:t>
      </w:r>
      <w:r>
        <w:rPr>
          <w:lang w:val="en-US"/>
        </w:rPr>
        <w:t>C</w:t>
      </w:r>
      <w:r w:rsidRPr="00523FC6">
        <w:rPr>
          <w:lang w:val="en-US"/>
        </w:rPr>
        <w:t>os(</w:t>
      </w:r>
      <w:r w:rsidRPr="00523FC6">
        <w:rPr>
          <w:rFonts w:ascii="Cambria Math" w:hAnsi="Cambria Math" w:cs="Cambria Math"/>
        </w:rPr>
        <w:t>𝝋</w:t>
      </w:r>
      <w:r w:rsidRPr="00523FC6">
        <w:rPr>
          <w:rFonts w:ascii="Cambria Math" w:hAnsi="Cambria Math" w:cs="Cambria Math"/>
          <w:lang w:val="en-US"/>
        </w:rPr>
        <w:t xml:space="preserve">) = P / S </w:t>
      </w:r>
    </w:p>
    <w:p w14:paraId="01471E7B" w14:textId="7AD0F17F" w:rsidR="00523FC6" w:rsidRPr="00523FC6" w:rsidRDefault="00523FC6" w:rsidP="00E14925">
      <w:pPr>
        <w:tabs>
          <w:tab w:val="left" w:pos="6510"/>
        </w:tabs>
        <w:rPr>
          <w:rFonts w:ascii="Cambria Math" w:hAnsi="Cambria Math" w:cs="Cambria Math"/>
          <w:lang w:val="en-US"/>
        </w:rPr>
      </w:pPr>
      <w:r w:rsidRPr="00523FC6">
        <w:rPr>
          <w:rFonts w:ascii="Cambria Math" w:hAnsi="Cambria Math" w:cs="Cambria Math"/>
          <w:lang w:val="en-US"/>
        </w:rPr>
        <w:t xml:space="preserve">       </w:t>
      </w:r>
      <w:proofErr w:type="gramStart"/>
      <w:r w:rsidRPr="00523FC6">
        <w:rPr>
          <w:rFonts w:ascii="Cambria Math" w:hAnsi="Cambria Math" w:cs="Cambria Math"/>
        </w:rPr>
        <w:t>𝝋</w:t>
      </w:r>
      <w:proofErr w:type="gramEnd"/>
      <w:r w:rsidRPr="00523FC6">
        <w:rPr>
          <w:rFonts w:ascii="Cambria Math" w:hAnsi="Cambria Math" w:cs="Cambria Math"/>
          <w:lang w:val="en-US"/>
        </w:rPr>
        <w:t xml:space="preserve"> = </w:t>
      </w:r>
      <w:proofErr w:type="spellStart"/>
      <w:r w:rsidRPr="00523FC6">
        <w:rPr>
          <w:rFonts w:ascii="Cambria Math" w:hAnsi="Cambria Math" w:cs="Cambria Math"/>
          <w:lang w:val="en-US"/>
        </w:rPr>
        <w:t>Arc</w:t>
      </w:r>
      <w:r w:rsidR="00B75C0F">
        <w:rPr>
          <w:rFonts w:ascii="Cambria Math" w:hAnsi="Cambria Math" w:cs="Cambria Math"/>
          <w:lang w:val="en-US"/>
        </w:rPr>
        <w:t>c</w:t>
      </w:r>
      <w:r w:rsidRPr="00523FC6">
        <w:rPr>
          <w:rFonts w:ascii="Cambria Math" w:hAnsi="Cambria Math" w:cs="Cambria Math"/>
          <w:lang w:val="en-US"/>
        </w:rPr>
        <w:t>os</w:t>
      </w:r>
      <w:proofErr w:type="spellEnd"/>
      <w:r w:rsidRPr="00523FC6">
        <w:rPr>
          <w:rFonts w:ascii="Cambria Math" w:hAnsi="Cambria Math" w:cs="Cambria Math"/>
          <w:lang w:val="en-US"/>
        </w:rPr>
        <w:t>(P/S)</w:t>
      </w:r>
    </w:p>
    <w:p w14:paraId="23D017AE" w14:textId="2DE7F129" w:rsidR="00523FC6" w:rsidRPr="00184A7D" w:rsidRDefault="00523FC6" w:rsidP="00E14925">
      <w:pPr>
        <w:tabs>
          <w:tab w:val="left" w:pos="6510"/>
        </w:tabs>
        <w:rPr>
          <w:lang w:val="en-US"/>
        </w:rPr>
      </w:pPr>
      <w:r w:rsidRPr="00523FC6">
        <w:rPr>
          <w:rFonts w:ascii="Cambria Math" w:hAnsi="Cambria Math" w:cs="Cambria Math"/>
          <w:lang w:val="en-US"/>
        </w:rPr>
        <w:t xml:space="preserve">       </w:t>
      </w:r>
      <w:r w:rsidRPr="00523FC6">
        <w:rPr>
          <w:rFonts w:ascii="Cambria Math" w:hAnsi="Cambria Math" w:cs="Cambria Math"/>
        </w:rPr>
        <w:t>𝝋</w:t>
      </w:r>
      <w:r w:rsidRPr="00184A7D">
        <w:rPr>
          <w:rFonts w:ascii="Cambria Math" w:hAnsi="Cambria Math" w:cs="Cambria Math"/>
          <w:lang w:val="en-US"/>
        </w:rPr>
        <w:t xml:space="preserve"> = </w:t>
      </w:r>
      <w:proofErr w:type="spellStart"/>
      <w:proofErr w:type="gramStart"/>
      <w:r w:rsidR="00B75C0F" w:rsidRPr="00184A7D">
        <w:rPr>
          <w:rFonts w:ascii="Cambria Math" w:hAnsi="Cambria Math" w:cs="Cambria Math"/>
          <w:lang w:val="en-US"/>
        </w:rPr>
        <w:t>Arccos</w:t>
      </w:r>
      <w:proofErr w:type="spellEnd"/>
      <w:r w:rsidR="00B75C0F" w:rsidRPr="00184A7D">
        <w:rPr>
          <w:rFonts w:ascii="Cambria Math" w:hAnsi="Cambria Math" w:cs="Cambria Math"/>
          <w:lang w:val="en-US"/>
        </w:rPr>
        <w:t>(</w:t>
      </w:r>
      <w:proofErr w:type="gramEnd"/>
      <w:r w:rsidR="00B75C0F" w:rsidRPr="00184A7D">
        <w:rPr>
          <w:rFonts w:ascii="Cambria Math" w:hAnsi="Cambria Math" w:cs="Cambria Math"/>
          <w:lang w:val="en-US"/>
        </w:rPr>
        <w:t>1.96/4.79) = 65.8</w:t>
      </w:r>
      <w:r w:rsidR="00B75C0F" w:rsidRPr="00184A7D">
        <w:rPr>
          <w:lang w:val="en-US"/>
        </w:rPr>
        <w:t>°</w:t>
      </w:r>
    </w:p>
    <w:p w14:paraId="361B7A5A" w14:textId="0DD12E3F" w:rsidR="00B75C0F" w:rsidRDefault="00B75C0F" w:rsidP="00E14925">
      <w:pPr>
        <w:tabs>
          <w:tab w:val="left" w:pos="6510"/>
        </w:tabs>
      </w:pPr>
      <w:r>
        <w:t xml:space="preserve">On trouve </w:t>
      </w:r>
      <w:proofErr w:type="spellStart"/>
      <w:proofErr w:type="gramStart"/>
      <w:r>
        <w:t>a</w:t>
      </w:r>
      <w:proofErr w:type="spellEnd"/>
      <w:proofErr w:type="gramEnd"/>
      <w:r>
        <w:t xml:space="preserve"> peu près le bon résultat, il s’approche de 71.3°.</w:t>
      </w:r>
    </w:p>
    <w:p w14:paraId="2CE7D5A5" w14:textId="54FBDB9B" w:rsidR="00B75C0F" w:rsidRDefault="00B75C0F" w:rsidP="00E14925">
      <w:pPr>
        <w:tabs>
          <w:tab w:val="left" w:pos="6510"/>
        </w:tabs>
      </w:pPr>
    </w:p>
    <w:p w14:paraId="5D2499C8" w14:textId="76462D2B" w:rsidR="00B75C0F" w:rsidRDefault="00B75C0F" w:rsidP="00E14925">
      <w:pPr>
        <w:tabs>
          <w:tab w:val="left" w:pos="6510"/>
        </w:tabs>
      </w:pPr>
      <w:r>
        <w:t>12.</w:t>
      </w:r>
    </w:p>
    <w:p w14:paraId="7D3FB2D8" w14:textId="0FBCFBC9" w:rsidR="007A78C5" w:rsidRDefault="007A78C5" w:rsidP="00E14925">
      <w:pPr>
        <w:tabs>
          <w:tab w:val="left" w:pos="6510"/>
        </w:tabs>
      </w:pPr>
    </w:p>
    <w:p w14:paraId="60141679" w14:textId="4B4FB741" w:rsidR="007A78C5" w:rsidRDefault="007A78C5" w:rsidP="00E14925">
      <w:pPr>
        <w:tabs>
          <w:tab w:val="left" w:pos="6510"/>
        </w:tabs>
      </w:pPr>
      <w:r>
        <w:t>13.</w:t>
      </w:r>
      <w:r w:rsidR="00816F88">
        <w:t xml:space="preserve">A l’aide du </w:t>
      </w:r>
      <w:proofErr w:type="spellStart"/>
      <w:r w:rsidR="00816F88">
        <w:t>Wattmètreon</w:t>
      </w:r>
      <w:proofErr w:type="spellEnd"/>
      <w:r w:rsidR="00816F88">
        <w:t xml:space="preserve"> trouve :</w:t>
      </w:r>
    </w:p>
    <w:p w14:paraId="4C361154" w14:textId="48391D28" w:rsidR="00816F88" w:rsidRDefault="00816F88" w:rsidP="00E14925">
      <w:pPr>
        <w:tabs>
          <w:tab w:val="left" w:pos="6510"/>
        </w:tabs>
      </w:pPr>
      <w:r>
        <w:t xml:space="preserve">- </w:t>
      </w:r>
      <w:proofErr w:type="spellStart"/>
      <w:r>
        <w:t>Ptotal</w:t>
      </w:r>
      <w:proofErr w:type="spellEnd"/>
      <w:r>
        <w:t xml:space="preserve"> = 8.4W</w:t>
      </w:r>
    </w:p>
    <w:p w14:paraId="522073A7" w14:textId="2F858C3F" w:rsidR="00816F88" w:rsidRDefault="00816F88" w:rsidP="00E14925">
      <w:pPr>
        <w:tabs>
          <w:tab w:val="left" w:pos="6510"/>
        </w:tabs>
      </w:pPr>
      <w:r>
        <w:t xml:space="preserve">- </w:t>
      </w:r>
      <w:proofErr w:type="spellStart"/>
      <w:r>
        <w:t>Qtotal</w:t>
      </w:r>
      <w:proofErr w:type="spellEnd"/>
      <w:r>
        <w:t xml:space="preserve"> = -2.8 VAR</w:t>
      </w:r>
    </w:p>
    <w:p w14:paraId="3162229B" w14:textId="2F9F231B" w:rsidR="00816F88" w:rsidRDefault="00816F88" w:rsidP="00E14925">
      <w:pPr>
        <w:tabs>
          <w:tab w:val="left" w:pos="6510"/>
        </w:tabs>
      </w:pPr>
      <w:r>
        <w:t xml:space="preserve">-  </w:t>
      </w:r>
      <w:proofErr w:type="spellStart"/>
      <w:r>
        <w:t>Stotal</w:t>
      </w:r>
      <w:proofErr w:type="spellEnd"/>
      <w:r>
        <w:t xml:space="preserve"> = 10.2 VA</w:t>
      </w:r>
    </w:p>
    <w:p w14:paraId="1FDC1D1B" w14:textId="181DD45E" w:rsidR="00816F88" w:rsidRPr="00816F88" w:rsidRDefault="00816F88" w:rsidP="00E14925">
      <w:pPr>
        <w:tabs>
          <w:tab w:val="left" w:pos="6510"/>
        </w:tabs>
        <w:rPr>
          <w:rFonts w:ascii="Cambria Math" w:hAnsi="Cambria Math" w:cs="Cambria Math"/>
        </w:rPr>
      </w:pPr>
      <w:r>
        <w:t>- cos(</w:t>
      </w:r>
      <w:r w:rsidRPr="00523FC6">
        <w:rPr>
          <w:rFonts w:ascii="Cambria Math" w:hAnsi="Cambria Math" w:cs="Cambria Math"/>
        </w:rPr>
        <w:t>𝝋</w:t>
      </w:r>
      <w:r>
        <w:rPr>
          <w:rFonts w:ascii="Cambria Math" w:hAnsi="Cambria Math" w:cs="Cambria Math"/>
        </w:rPr>
        <w:t xml:space="preserve">) = 0.82 donc </w:t>
      </w:r>
      <w:r w:rsidRPr="00523FC6">
        <w:rPr>
          <w:rFonts w:ascii="Cambria Math" w:hAnsi="Cambria Math" w:cs="Cambria Math"/>
        </w:rPr>
        <w:t>𝝋</w:t>
      </w:r>
      <w:r>
        <w:rPr>
          <w:rFonts w:ascii="Cambria Math" w:hAnsi="Cambria Math" w:cs="Cambria Math"/>
        </w:rPr>
        <w:t xml:space="preserve"> = 34.9</w:t>
      </w:r>
      <w:r>
        <w:t>°</w:t>
      </w:r>
    </w:p>
    <w:p w14:paraId="57635817" w14:textId="54C5F0DE" w:rsidR="00816F88" w:rsidRDefault="00816F88" w:rsidP="00E14925">
      <w:pPr>
        <w:tabs>
          <w:tab w:val="left" w:pos="6510"/>
        </w:tabs>
      </w:pPr>
      <w:r>
        <w:t>Nous trouvons des mesures moins précises.</w:t>
      </w:r>
    </w:p>
    <w:p w14:paraId="0F3D9DF2" w14:textId="49E10BB4" w:rsidR="00816F88" w:rsidRDefault="00816F88" w:rsidP="00E14925">
      <w:pPr>
        <w:tabs>
          <w:tab w:val="left" w:pos="6510"/>
        </w:tabs>
      </w:pPr>
    </w:p>
    <w:p w14:paraId="598ADA78" w14:textId="01912D6D" w:rsidR="00816F88" w:rsidRDefault="00816F88" w:rsidP="00E14925">
      <w:pPr>
        <w:tabs>
          <w:tab w:val="left" w:pos="6510"/>
        </w:tabs>
      </w:pPr>
      <w:r>
        <w:t xml:space="preserve">14.RMS est notre valeur efficace il correspond au 27V du transformateur, </w:t>
      </w:r>
      <w:r w:rsidR="00F000CA">
        <w:t>il</w:t>
      </w:r>
      <w:r>
        <w:t xml:space="preserve"> correspond </w:t>
      </w:r>
      <w:r w:rsidR="00F000CA">
        <w:t xml:space="preserve">à </w:t>
      </w:r>
      <w:r>
        <w:t xml:space="preserve">l’amplitude : 26.75 x </w:t>
      </w:r>
      <w:r w:rsidR="00F000CA">
        <w:t>racine (</w:t>
      </w:r>
      <w:r>
        <w:t xml:space="preserve">2) = </w:t>
      </w:r>
      <w:r w:rsidR="00F000CA">
        <w:t xml:space="preserve">37.83V, la relation entre ces 2 valeurs est </w:t>
      </w:r>
      <w:proofErr w:type="gramStart"/>
      <w:r w:rsidR="00F000CA">
        <w:t>le racine</w:t>
      </w:r>
      <w:proofErr w:type="gramEnd"/>
      <w:r w:rsidR="00F000CA">
        <w:t xml:space="preserve"> de 2.</w:t>
      </w:r>
    </w:p>
    <w:p w14:paraId="693EE8E3" w14:textId="2D7947CC" w:rsidR="00F000CA" w:rsidRDefault="00F000CA" w:rsidP="00E14925">
      <w:pPr>
        <w:tabs>
          <w:tab w:val="left" w:pos="6510"/>
        </w:tabs>
      </w:pPr>
    </w:p>
    <w:p w14:paraId="20C43634" w14:textId="398869CB" w:rsidR="00F000CA" w:rsidRDefault="00F000CA" w:rsidP="00E14925">
      <w:pPr>
        <w:tabs>
          <w:tab w:val="left" w:pos="6510"/>
        </w:tabs>
      </w:pPr>
      <w:r>
        <w:t>15.</w:t>
      </w:r>
    </w:p>
    <w:p w14:paraId="414F5741" w14:textId="09D01E29" w:rsidR="00F000CA" w:rsidRPr="00B76A11" w:rsidRDefault="00F000CA" w:rsidP="00E14925">
      <w:pPr>
        <w:tabs>
          <w:tab w:val="left" w:pos="6510"/>
        </w:tabs>
      </w:pPr>
      <w:r w:rsidRPr="00F000CA">
        <w:rPr>
          <w:noProof/>
        </w:rPr>
        <w:drawing>
          <wp:inline distT="0" distB="0" distL="0" distR="0" wp14:anchorId="1021B47C" wp14:editId="57ECC67E">
            <wp:extent cx="6120130" cy="347789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0CA" w:rsidRPr="00B76A11" w:rsidSect="00156D3A">
      <w:headerReference w:type="default" r:id="rId11"/>
      <w:footerReference w:type="default" r:id="rId12"/>
      <w:pgSz w:w="11906" w:h="16838"/>
      <w:pgMar w:top="1418" w:right="1134" w:bottom="1418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C5BC4" w14:textId="77777777" w:rsidR="00387E65" w:rsidRDefault="00387E65" w:rsidP="00EA1061">
      <w:r>
        <w:separator/>
      </w:r>
    </w:p>
  </w:endnote>
  <w:endnote w:type="continuationSeparator" w:id="0">
    <w:p w14:paraId="159C1E4F" w14:textId="77777777" w:rsidR="00387E65" w:rsidRDefault="00387E65" w:rsidP="00EA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3598857"/>
      <w:docPartObj>
        <w:docPartGallery w:val="Page Numbers (Bottom of Page)"/>
        <w:docPartUnique/>
      </w:docPartObj>
    </w:sdtPr>
    <w:sdtEndPr/>
    <w:sdtContent>
      <w:p w14:paraId="03E6D138" w14:textId="77777777" w:rsidR="00011B12" w:rsidRDefault="00011B1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D32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D59AB" w14:textId="77777777" w:rsidR="00387E65" w:rsidRDefault="00387E65" w:rsidP="00EA1061">
      <w:r>
        <w:separator/>
      </w:r>
    </w:p>
  </w:footnote>
  <w:footnote w:type="continuationSeparator" w:id="0">
    <w:p w14:paraId="441BAE98" w14:textId="77777777" w:rsidR="00387E65" w:rsidRDefault="00387E65" w:rsidP="00EA1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22C4E" w14:textId="77777777" w:rsidR="00011B12" w:rsidRDefault="00011B12" w:rsidP="00214798">
    <w:pPr>
      <w:pStyle w:val="En-tte"/>
      <w:tabs>
        <w:tab w:val="clear" w:pos="4536"/>
        <w:tab w:val="clear" w:pos="9072"/>
        <w:tab w:val="right" w:pos="9923"/>
      </w:tabs>
      <w:ind w:right="-285" w:hanging="567"/>
      <w:jc w:val="both"/>
    </w:pPr>
    <w:r>
      <w:rPr>
        <w:noProof/>
        <w:lang w:eastAsia="fr-FR"/>
      </w:rPr>
      <w:drawing>
        <wp:inline distT="0" distB="0" distL="0" distR="0" wp14:anchorId="2D3B3DF8" wp14:editId="54C5188D">
          <wp:extent cx="1971040" cy="631216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EII_logo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1057" cy="656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  <w:lang w:eastAsia="fr-FR"/>
      </w:rPr>
      <w:drawing>
        <wp:inline distT="0" distB="0" distL="0" distR="0" wp14:anchorId="284BC1AD" wp14:editId="7D51C543">
          <wp:extent cx="1687286" cy="590550"/>
          <wp:effectExtent l="0" t="0" r="8255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v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286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D56"/>
    <w:multiLevelType w:val="hybridMultilevel"/>
    <w:tmpl w:val="38D47C0C"/>
    <w:lvl w:ilvl="0" w:tplc="D0E444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83547"/>
    <w:multiLevelType w:val="hybridMultilevel"/>
    <w:tmpl w:val="2752D2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611CC"/>
    <w:multiLevelType w:val="hybridMultilevel"/>
    <w:tmpl w:val="803AC6E0"/>
    <w:lvl w:ilvl="0" w:tplc="83F0EC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04B4D"/>
    <w:multiLevelType w:val="hybridMultilevel"/>
    <w:tmpl w:val="C33C8074"/>
    <w:lvl w:ilvl="0" w:tplc="056EC6C2">
      <w:start w:val="1"/>
      <w:numFmt w:val="decimal"/>
      <w:lvlText w:val="Q%1"/>
      <w:lvlJc w:val="left"/>
      <w:pPr>
        <w:ind w:left="92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95" w:hanging="360"/>
      </w:pPr>
    </w:lvl>
    <w:lvl w:ilvl="2" w:tplc="040C001B" w:tentative="1">
      <w:start w:val="1"/>
      <w:numFmt w:val="lowerRoman"/>
      <w:lvlText w:val="%3."/>
      <w:lvlJc w:val="right"/>
      <w:pPr>
        <w:ind w:left="2215" w:hanging="180"/>
      </w:pPr>
    </w:lvl>
    <w:lvl w:ilvl="3" w:tplc="040C000F" w:tentative="1">
      <w:start w:val="1"/>
      <w:numFmt w:val="decimal"/>
      <w:lvlText w:val="%4."/>
      <w:lvlJc w:val="left"/>
      <w:pPr>
        <w:ind w:left="2935" w:hanging="360"/>
      </w:pPr>
    </w:lvl>
    <w:lvl w:ilvl="4" w:tplc="040C0019" w:tentative="1">
      <w:start w:val="1"/>
      <w:numFmt w:val="lowerLetter"/>
      <w:lvlText w:val="%5."/>
      <w:lvlJc w:val="left"/>
      <w:pPr>
        <w:ind w:left="3655" w:hanging="360"/>
      </w:pPr>
    </w:lvl>
    <w:lvl w:ilvl="5" w:tplc="040C001B" w:tentative="1">
      <w:start w:val="1"/>
      <w:numFmt w:val="lowerRoman"/>
      <w:lvlText w:val="%6."/>
      <w:lvlJc w:val="right"/>
      <w:pPr>
        <w:ind w:left="4375" w:hanging="180"/>
      </w:pPr>
    </w:lvl>
    <w:lvl w:ilvl="6" w:tplc="040C000F" w:tentative="1">
      <w:start w:val="1"/>
      <w:numFmt w:val="decimal"/>
      <w:lvlText w:val="%7."/>
      <w:lvlJc w:val="left"/>
      <w:pPr>
        <w:ind w:left="5095" w:hanging="360"/>
      </w:pPr>
    </w:lvl>
    <w:lvl w:ilvl="7" w:tplc="040C0019" w:tentative="1">
      <w:start w:val="1"/>
      <w:numFmt w:val="lowerLetter"/>
      <w:lvlText w:val="%8."/>
      <w:lvlJc w:val="left"/>
      <w:pPr>
        <w:ind w:left="5815" w:hanging="360"/>
      </w:pPr>
    </w:lvl>
    <w:lvl w:ilvl="8" w:tplc="040C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4" w15:restartNumberingAfterBreak="0">
    <w:nsid w:val="51B3745B"/>
    <w:multiLevelType w:val="hybridMultilevel"/>
    <w:tmpl w:val="E06C30F6"/>
    <w:lvl w:ilvl="0" w:tplc="C5AC12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B2B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43A1AF8"/>
    <w:multiLevelType w:val="hybridMultilevel"/>
    <w:tmpl w:val="873214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A6EBE"/>
    <w:multiLevelType w:val="hybridMultilevel"/>
    <w:tmpl w:val="4F62DF56"/>
    <w:lvl w:ilvl="0" w:tplc="71F070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CF"/>
    <w:rsid w:val="00007BE8"/>
    <w:rsid w:val="0001187D"/>
    <w:rsid w:val="00011B12"/>
    <w:rsid w:val="0001437D"/>
    <w:rsid w:val="000208EB"/>
    <w:rsid w:val="00023619"/>
    <w:rsid w:val="00025B99"/>
    <w:rsid w:val="00027D1C"/>
    <w:rsid w:val="000317A2"/>
    <w:rsid w:val="00034A05"/>
    <w:rsid w:val="00052E67"/>
    <w:rsid w:val="000535CF"/>
    <w:rsid w:val="00060206"/>
    <w:rsid w:val="00070745"/>
    <w:rsid w:val="0008683F"/>
    <w:rsid w:val="0008693C"/>
    <w:rsid w:val="0008762B"/>
    <w:rsid w:val="00090851"/>
    <w:rsid w:val="000A0640"/>
    <w:rsid w:val="000A16CB"/>
    <w:rsid w:val="000A6E72"/>
    <w:rsid w:val="000A7691"/>
    <w:rsid w:val="000B407E"/>
    <w:rsid w:val="000C0FB3"/>
    <w:rsid w:val="000D171F"/>
    <w:rsid w:val="000D6624"/>
    <w:rsid w:val="000E2AC3"/>
    <w:rsid w:val="000E2FD1"/>
    <w:rsid w:val="000E38C5"/>
    <w:rsid w:val="000F2808"/>
    <w:rsid w:val="000F5E7F"/>
    <w:rsid w:val="000F71A6"/>
    <w:rsid w:val="00101B92"/>
    <w:rsid w:val="00106CCB"/>
    <w:rsid w:val="00114C43"/>
    <w:rsid w:val="0011534B"/>
    <w:rsid w:val="00115DF3"/>
    <w:rsid w:val="0012046B"/>
    <w:rsid w:val="0012788E"/>
    <w:rsid w:val="0013325A"/>
    <w:rsid w:val="00156AAF"/>
    <w:rsid w:val="00156D3A"/>
    <w:rsid w:val="0015741C"/>
    <w:rsid w:val="00163EB5"/>
    <w:rsid w:val="00164767"/>
    <w:rsid w:val="00177163"/>
    <w:rsid w:val="00183A3D"/>
    <w:rsid w:val="00184A7D"/>
    <w:rsid w:val="001868DA"/>
    <w:rsid w:val="00192ADB"/>
    <w:rsid w:val="00192DF7"/>
    <w:rsid w:val="00195E63"/>
    <w:rsid w:val="001964BC"/>
    <w:rsid w:val="00197540"/>
    <w:rsid w:val="00197787"/>
    <w:rsid w:val="001A3589"/>
    <w:rsid w:val="001A4594"/>
    <w:rsid w:val="001B375D"/>
    <w:rsid w:val="001B4549"/>
    <w:rsid w:val="001C2EEA"/>
    <w:rsid w:val="001C4C9C"/>
    <w:rsid w:val="001D014B"/>
    <w:rsid w:val="001F4F07"/>
    <w:rsid w:val="00204187"/>
    <w:rsid w:val="00211377"/>
    <w:rsid w:val="00211D32"/>
    <w:rsid w:val="00214798"/>
    <w:rsid w:val="00215E28"/>
    <w:rsid w:val="00234408"/>
    <w:rsid w:val="00236426"/>
    <w:rsid w:val="002365CE"/>
    <w:rsid w:val="0025194D"/>
    <w:rsid w:val="002524F9"/>
    <w:rsid w:val="002573F5"/>
    <w:rsid w:val="00260BFA"/>
    <w:rsid w:val="00261335"/>
    <w:rsid w:val="0026452D"/>
    <w:rsid w:val="00291482"/>
    <w:rsid w:val="00292174"/>
    <w:rsid w:val="00294EA1"/>
    <w:rsid w:val="002A5629"/>
    <w:rsid w:val="002A6FC1"/>
    <w:rsid w:val="002B0479"/>
    <w:rsid w:val="002B0FE4"/>
    <w:rsid w:val="002B4697"/>
    <w:rsid w:val="002B52D3"/>
    <w:rsid w:val="002C0523"/>
    <w:rsid w:val="002C09CC"/>
    <w:rsid w:val="002C26DF"/>
    <w:rsid w:val="003012E7"/>
    <w:rsid w:val="00302C0A"/>
    <w:rsid w:val="00334AAA"/>
    <w:rsid w:val="0034105A"/>
    <w:rsid w:val="0034119B"/>
    <w:rsid w:val="003779D1"/>
    <w:rsid w:val="00386071"/>
    <w:rsid w:val="003878CB"/>
    <w:rsid w:val="00387E65"/>
    <w:rsid w:val="00397FDF"/>
    <w:rsid w:val="003A2490"/>
    <w:rsid w:val="003D307E"/>
    <w:rsid w:val="003D4250"/>
    <w:rsid w:val="003F49A7"/>
    <w:rsid w:val="00407FFC"/>
    <w:rsid w:val="00412B89"/>
    <w:rsid w:val="00413741"/>
    <w:rsid w:val="00422B29"/>
    <w:rsid w:val="00422FD1"/>
    <w:rsid w:val="00455394"/>
    <w:rsid w:val="004575D5"/>
    <w:rsid w:val="00463FA9"/>
    <w:rsid w:val="00465039"/>
    <w:rsid w:val="004714C7"/>
    <w:rsid w:val="00475278"/>
    <w:rsid w:val="00487C5A"/>
    <w:rsid w:val="00491854"/>
    <w:rsid w:val="0049728B"/>
    <w:rsid w:val="00497526"/>
    <w:rsid w:val="004A3AA1"/>
    <w:rsid w:val="004A76F8"/>
    <w:rsid w:val="004B0570"/>
    <w:rsid w:val="004C6911"/>
    <w:rsid w:val="004D1933"/>
    <w:rsid w:val="004D3D8E"/>
    <w:rsid w:val="004D424A"/>
    <w:rsid w:val="004D4C85"/>
    <w:rsid w:val="004D4DB7"/>
    <w:rsid w:val="004E1CD2"/>
    <w:rsid w:val="004E2373"/>
    <w:rsid w:val="004E3B43"/>
    <w:rsid w:val="004E6B40"/>
    <w:rsid w:val="004F1E2F"/>
    <w:rsid w:val="004F5E42"/>
    <w:rsid w:val="005024D6"/>
    <w:rsid w:val="005029EF"/>
    <w:rsid w:val="00516B1B"/>
    <w:rsid w:val="00521E6B"/>
    <w:rsid w:val="005234C9"/>
    <w:rsid w:val="00523FC6"/>
    <w:rsid w:val="005252C7"/>
    <w:rsid w:val="00541E19"/>
    <w:rsid w:val="00542F08"/>
    <w:rsid w:val="005433B8"/>
    <w:rsid w:val="00545D4E"/>
    <w:rsid w:val="00550C83"/>
    <w:rsid w:val="0055134C"/>
    <w:rsid w:val="00553F5C"/>
    <w:rsid w:val="005563F5"/>
    <w:rsid w:val="0056688B"/>
    <w:rsid w:val="005715F5"/>
    <w:rsid w:val="00575D24"/>
    <w:rsid w:val="005934A7"/>
    <w:rsid w:val="005A1F44"/>
    <w:rsid w:val="005A295B"/>
    <w:rsid w:val="005B3732"/>
    <w:rsid w:val="005B4302"/>
    <w:rsid w:val="005C0FCC"/>
    <w:rsid w:val="005C19B6"/>
    <w:rsid w:val="005C1E21"/>
    <w:rsid w:val="005D0AD8"/>
    <w:rsid w:val="005D758D"/>
    <w:rsid w:val="005E1B02"/>
    <w:rsid w:val="005E29F1"/>
    <w:rsid w:val="005E451E"/>
    <w:rsid w:val="005E609E"/>
    <w:rsid w:val="005F3F34"/>
    <w:rsid w:val="005F7F6B"/>
    <w:rsid w:val="00605E88"/>
    <w:rsid w:val="00617993"/>
    <w:rsid w:val="00624620"/>
    <w:rsid w:val="0063181A"/>
    <w:rsid w:val="00651C73"/>
    <w:rsid w:val="00665CD8"/>
    <w:rsid w:val="00665F85"/>
    <w:rsid w:val="0067200A"/>
    <w:rsid w:val="00676B5B"/>
    <w:rsid w:val="00676BD9"/>
    <w:rsid w:val="00692B4A"/>
    <w:rsid w:val="006A3FC9"/>
    <w:rsid w:val="006B2EC3"/>
    <w:rsid w:val="006B6AF0"/>
    <w:rsid w:val="006C5B44"/>
    <w:rsid w:val="006D3F24"/>
    <w:rsid w:val="006D7AE7"/>
    <w:rsid w:val="006D7E3F"/>
    <w:rsid w:val="00701C3F"/>
    <w:rsid w:val="00710FE7"/>
    <w:rsid w:val="007219E6"/>
    <w:rsid w:val="00724CEC"/>
    <w:rsid w:val="00726AEB"/>
    <w:rsid w:val="007270B9"/>
    <w:rsid w:val="00731EA0"/>
    <w:rsid w:val="00741DC5"/>
    <w:rsid w:val="00743B37"/>
    <w:rsid w:val="00743D6F"/>
    <w:rsid w:val="007454E2"/>
    <w:rsid w:val="00746115"/>
    <w:rsid w:val="007465B1"/>
    <w:rsid w:val="00755304"/>
    <w:rsid w:val="007557EC"/>
    <w:rsid w:val="0076270D"/>
    <w:rsid w:val="0077018B"/>
    <w:rsid w:val="00777374"/>
    <w:rsid w:val="00777D70"/>
    <w:rsid w:val="00780B34"/>
    <w:rsid w:val="007836F4"/>
    <w:rsid w:val="00783833"/>
    <w:rsid w:val="00797742"/>
    <w:rsid w:val="007A1762"/>
    <w:rsid w:val="007A2165"/>
    <w:rsid w:val="007A51B6"/>
    <w:rsid w:val="007A78C5"/>
    <w:rsid w:val="007B3B31"/>
    <w:rsid w:val="007C18B4"/>
    <w:rsid w:val="007C45BF"/>
    <w:rsid w:val="007C4F54"/>
    <w:rsid w:val="007D1B34"/>
    <w:rsid w:val="007D29A5"/>
    <w:rsid w:val="007D6629"/>
    <w:rsid w:val="007E0377"/>
    <w:rsid w:val="007E296E"/>
    <w:rsid w:val="007E471F"/>
    <w:rsid w:val="007E7943"/>
    <w:rsid w:val="007F271F"/>
    <w:rsid w:val="007F2F2E"/>
    <w:rsid w:val="00812609"/>
    <w:rsid w:val="00816065"/>
    <w:rsid w:val="00816F88"/>
    <w:rsid w:val="008220C6"/>
    <w:rsid w:val="00825BA2"/>
    <w:rsid w:val="00832200"/>
    <w:rsid w:val="0083281F"/>
    <w:rsid w:val="00842C65"/>
    <w:rsid w:val="00843CD1"/>
    <w:rsid w:val="008500E6"/>
    <w:rsid w:val="008510E4"/>
    <w:rsid w:val="008514E1"/>
    <w:rsid w:val="008524A0"/>
    <w:rsid w:val="0085314E"/>
    <w:rsid w:val="00860283"/>
    <w:rsid w:val="00860ACF"/>
    <w:rsid w:val="00864B3A"/>
    <w:rsid w:val="00866050"/>
    <w:rsid w:val="00872EF8"/>
    <w:rsid w:val="0088006B"/>
    <w:rsid w:val="008948C2"/>
    <w:rsid w:val="008A334A"/>
    <w:rsid w:val="008B2978"/>
    <w:rsid w:val="008B6D64"/>
    <w:rsid w:val="008C2062"/>
    <w:rsid w:val="008C38DF"/>
    <w:rsid w:val="008C5B45"/>
    <w:rsid w:val="008D120B"/>
    <w:rsid w:val="008D7FCE"/>
    <w:rsid w:val="008E4C57"/>
    <w:rsid w:val="008F1C06"/>
    <w:rsid w:val="009074E7"/>
    <w:rsid w:val="00913D63"/>
    <w:rsid w:val="00914866"/>
    <w:rsid w:val="009212E5"/>
    <w:rsid w:val="00923F85"/>
    <w:rsid w:val="009257A5"/>
    <w:rsid w:val="00936113"/>
    <w:rsid w:val="00942E2F"/>
    <w:rsid w:val="009435C8"/>
    <w:rsid w:val="00943686"/>
    <w:rsid w:val="00945B71"/>
    <w:rsid w:val="00946F5F"/>
    <w:rsid w:val="00950A2A"/>
    <w:rsid w:val="0095782A"/>
    <w:rsid w:val="00964E7F"/>
    <w:rsid w:val="00966B17"/>
    <w:rsid w:val="009676FA"/>
    <w:rsid w:val="009716E8"/>
    <w:rsid w:val="00976161"/>
    <w:rsid w:val="0098449C"/>
    <w:rsid w:val="00985583"/>
    <w:rsid w:val="009979C5"/>
    <w:rsid w:val="009A3425"/>
    <w:rsid w:val="009A7147"/>
    <w:rsid w:val="009B2FCA"/>
    <w:rsid w:val="009B5B34"/>
    <w:rsid w:val="009C55E1"/>
    <w:rsid w:val="009D0646"/>
    <w:rsid w:val="009D358A"/>
    <w:rsid w:val="009D67FB"/>
    <w:rsid w:val="009D6900"/>
    <w:rsid w:val="009E2F48"/>
    <w:rsid w:val="009E4111"/>
    <w:rsid w:val="009E4CE0"/>
    <w:rsid w:val="009F3D8D"/>
    <w:rsid w:val="009F4046"/>
    <w:rsid w:val="009F508B"/>
    <w:rsid w:val="009F7141"/>
    <w:rsid w:val="009F7BED"/>
    <w:rsid w:val="00A0311A"/>
    <w:rsid w:val="00A07DCF"/>
    <w:rsid w:val="00A24041"/>
    <w:rsid w:val="00A256D2"/>
    <w:rsid w:val="00A415DC"/>
    <w:rsid w:val="00A43F32"/>
    <w:rsid w:val="00A53F96"/>
    <w:rsid w:val="00A546E6"/>
    <w:rsid w:val="00A56D22"/>
    <w:rsid w:val="00A60DF7"/>
    <w:rsid w:val="00A63BD4"/>
    <w:rsid w:val="00A675D2"/>
    <w:rsid w:val="00A72607"/>
    <w:rsid w:val="00A73AA1"/>
    <w:rsid w:val="00A74F3A"/>
    <w:rsid w:val="00A75261"/>
    <w:rsid w:val="00A84D70"/>
    <w:rsid w:val="00A925C2"/>
    <w:rsid w:val="00A9279E"/>
    <w:rsid w:val="00A9783E"/>
    <w:rsid w:val="00AA08A1"/>
    <w:rsid w:val="00AB2AF9"/>
    <w:rsid w:val="00AB4BB3"/>
    <w:rsid w:val="00AC7A4E"/>
    <w:rsid w:val="00AD0261"/>
    <w:rsid w:val="00AE0771"/>
    <w:rsid w:val="00AE7C4B"/>
    <w:rsid w:val="00AF0804"/>
    <w:rsid w:val="00AF152D"/>
    <w:rsid w:val="00AF4CAA"/>
    <w:rsid w:val="00B12218"/>
    <w:rsid w:val="00B16A73"/>
    <w:rsid w:val="00B16CB4"/>
    <w:rsid w:val="00B246DD"/>
    <w:rsid w:val="00B32F89"/>
    <w:rsid w:val="00B61702"/>
    <w:rsid w:val="00B74BD2"/>
    <w:rsid w:val="00B75C0F"/>
    <w:rsid w:val="00B76A11"/>
    <w:rsid w:val="00B80C89"/>
    <w:rsid w:val="00B8233A"/>
    <w:rsid w:val="00B85A4B"/>
    <w:rsid w:val="00B86C7A"/>
    <w:rsid w:val="00B90E4A"/>
    <w:rsid w:val="00BA41FE"/>
    <w:rsid w:val="00BB3706"/>
    <w:rsid w:val="00BC1790"/>
    <w:rsid w:val="00BC1AE7"/>
    <w:rsid w:val="00BD2B01"/>
    <w:rsid w:val="00BE6997"/>
    <w:rsid w:val="00BF14AD"/>
    <w:rsid w:val="00BF38DB"/>
    <w:rsid w:val="00C00424"/>
    <w:rsid w:val="00C0755B"/>
    <w:rsid w:val="00C11CA5"/>
    <w:rsid w:val="00C24179"/>
    <w:rsid w:val="00C24F89"/>
    <w:rsid w:val="00C2616A"/>
    <w:rsid w:val="00C438AA"/>
    <w:rsid w:val="00C516FE"/>
    <w:rsid w:val="00C62A03"/>
    <w:rsid w:val="00C63ACF"/>
    <w:rsid w:val="00C6477C"/>
    <w:rsid w:val="00C71410"/>
    <w:rsid w:val="00C73187"/>
    <w:rsid w:val="00C86D3B"/>
    <w:rsid w:val="00C966A3"/>
    <w:rsid w:val="00CA0FDD"/>
    <w:rsid w:val="00CA114C"/>
    <w:rsid w:val="00CA264D"/>
    <w:rsid w:val="00CA3CD9"/>
    <w:rsid w:val="00CA76B0"/>
    <w:rsid w:val="00CA7C2A"/>
    <w:rsid w:val="00CA7DEE"/>
    <w:rsid w:val="00CD3329"/>
    <w:rsid w:val="00CD343E"/>
    <w:rsid w:val="00CD7CF3"/>
    <w:rsid w:val="00CE3396"/>
    <w:rsid w:val="00CE40AF"/>
    <w:rsid w:val="00CE6AB0"/>
    <w:rsid w:val="00CF2759"/>
    <w:rsid w:val="00CF687B"/>
    <w:rsid w:val="00D02BA7"/>
    <w:rsid w:val="00D15806"/>
    <w:rsid w:val="00D219B3"/>
    <w:rsid w:val="00D23EFA"/>
    <w:rsid w:val="00D26EEE"/>
    <w:rsid w:val="00D332FC"/>
    <w:rsid w:val="00D340FC"/>
    <w:rsid w:val="00D42286"/>
    <w:rsid w:val="00D42A24"/>
    <w:rsid w:val="00D457A4"/>
    <w:rsid w:val="00D55956"/>
    <w:rsid w:val="00D56F4E"/>
    <w:rsid w:val="00D57B0A"/>
    <w:rsid w:val="00D62286"/>
    <w:rsid w:val="00D625D9"/>
    <w:rsid w:val="00D653DB"/>
    <w:rsid w:val="00D724B6"/>
    <w:rsid w:val="00D72F71"/>
    <w:rsid w:val="00D77570"/>
    <w:rsid w:val="00D809CE"/>
    <w:rsid w:val="00D83314"/>
    <w:rsid w:val="00D857F8"/>
    <w:rsid w:val="00D93803"/>
    <w:rsid w:val="00D94D42"/>
    <w:rsid w:val="00DA6935"/>
    <w:rsid w:val="00DA7634"/>
    <w:rsid w:val="00DB6F0E"/>
    <w:rsid w:val="00DC18E2"/>
    <w:rsid w:val="00DC1DD8"/>
    <w:rsid w:val="00DC545C"/>
    <w:rsid w:val="00DD1EED"/>
    <w:rsid w:val="00DD7875"/>
    <w:rsid w:val="00DE44D9"/>
    <w:rsid w:val="00DE6C38"/>
    <w:rsid w:val="00DF7179"/>
    <w:rsid w:val="00DF72BD"/>
    <w:rsid w:val="00DF7781"/>
    <w:rsid w:val="00DF78D8"/>
    <w:rsid w:val="00E14925"/>
    <w:rsid w:val="00E20475"/>
    <w:rsid w:val="00E21FC2"/>
    <w:rsid w:val="00E22501"/>
    <w:rsid w:val="00E22695"/>
    <w:rsid w:val="00E22B2C"/>
    <w:rsid w:val="00E23760"/>
    <w:rsid w:val="00E23869"/>
    <w:rsid w:val="00E379A1"/>
    <w:rsid w:val="00E45562"/>
    <w:rsid w:val="00E55963"/>
    <w:rsid w:val="00E60424"/>
    <w:rsid w:val="00E63078"/>
    <w:rsid w:val="00E70FB4"/>
    <w:rsid w:val="00E82F04"/>
    <w:rsid w:val="00E9067F"/>
    <w:rsid w:val="00E92F65"/>
    <w:rsid w:val="00E93A5D"/>
    <w:rsid w:val="00E93DAA"/>
    <w:rsid w:val="00E95864"/>
    <w:rsid w:val="00EA0E88"/>
    <w:rsid w:val="00EA1061"/>
    <w:rsid w:val="00EA376D"/>
    <w:rsid w:val="00EB196F"/>
    <w:rsid w:val="00EB412C"/>
    <w:rsid w:val="00EB52FC"/>
    <w:rsid w:val="00EB62A1"/>
    <w:rsid w:val="00EE13B8"/>
    <w:rsid w:val="00EE42E1"/>
    <w:rsid w:val="00EE62C7"/>
    <w:rsid w:val="00EE6E98"/>
    <w:rsid w:val="00EF30EB"/>
    <w:rsid w:val="00EF626E"/>
    <w:rsid w:val="00F000CA"/>
    <w:rsid w:val="00F008A7"/>
    <w:rsid w:val="00F02CC7"/>
    <w:rsid w:val="00F072D7"/>
    <w:rsid w:val="00F10C7A"/>
    <w:rsid w:val="00F2767D"/>
    <w:rsid w:val="00F41BC1"/>
    <w:rsid w:val="00F43CF6"/>
    <w:rsid w:val="00F45A02"/>
    <w:rsid w:val="00F463F6"/>
    <w:rsid w:val="00F47549"/>
    <w:rsid w:val="00F57180"/>
    <w:rsid w:val="00F605B6"/>
    <w:rsid w:val="00F711B1"/>
    <w:rsid w:val="00F764FC"/>
    <w:rsid w:val="00F767EC"/>
    <w:rsid w:val="00F77EA5"/>
    <w:rsid w:val="00F802EE"/>
    <w:rsid w:val="00F812BF"/>
    <w:rsid w:val="00F829D9"/>
    <w:rsid w:val="00F847F5"/>
    <w:rsid w:val="00F94011"/>
    <w:rsid w:val="00F9532A"/>
    <w:rsid w:val="00FA2E01"/>
    <w:rsid w:val="00FA465E"/>
    <w:rsid w:val="00FB3FE5"/>
    <w:rsid w:val="00FB57FA"/>
    <w:rsid w:val="00FE03DA"/>
    <w:rsid w:val="00FE7BC5"/>
    <w:rsid w:val="00FF2F19"/>
    <w:rsid w:val="00FF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C0AD6B9"/>
  <w15:docId w15:val="{1EA1F72C-763B-48F0-B8D9-6904C14C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E1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9783E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783E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83E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8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8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8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8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8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8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igure">
    <w:name w:val="figure"/>
    <w:basedOn w:val="Normal"/>
    <w:link w:val="figureCar"/>
    <w:autoRedefine/>
    <w:rsid w:val="00A9783E"/>
    <w:pPr>
      <w:tabs>
        <w:tab w:val="left" w:pos="0"/>
        <w:tab w:val="center" w:pos="4536"/>
        <w:tab w:val="right" w:pos="9072"/>
      </w:tabs>
      <w:jc w:val="center"/>
    </w:pPr>
    <w:rPr>
      <w:rFonts w:eastAsia="Calibri"/>
    </w:rPr>
  </w:style>
  <w:style w:type="character" w:customStyle="1" w:styleId="figureCar">
    <w:name w:val="figure Car"/>
    <w:basedOn w:val="Policepardfaut"/>
    <w:link w:val="figure"/>
    <w:rsid w:val="00A9783E"/>
    <w:rPr>
      <w:rFonts w:eastAsia="Calibri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A978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978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9783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978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978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A978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A978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A978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A978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aliases w:val="Légende_these"/>
    <w:basedOn w:val="Normal"/>
    <w:next w:val="Normal"/>
    <w:link w:val="LgendeCar"/>
    <w:uiPriority w:val="35"/>
    <w:unhideWhenUsed/>
    <w:qFormat/>
    <w:rsid w:val="00E95864"/>
    <w:pPr>
      <w:spacing w:after="200"/>
      <w:jc w:val="center"/>
    </w:pPr>
    <w:rPr>
      <w:b/>
      <w:bCs/>
      <w:sz w:val="22"/>
      <w:szCs w:val="18"/>
    </w:rPr>
  </w:style>
  <w:style w:type="character" w:customStyle="1" w:styleId="LgendeCar">
    <w:name w:val="Légende Car"/>
    <w:aliases w:val="Légende_these Car"/>
    <w:basedOn w:val="Policepardfaut"/>
    <w:link w:val="Lgende"/>
    <w:uiPriority w:val="35"/>
    <w:rsid w:val="00E95864"/>
    <w:rPr>
      <w:b/>
      <w:bCs/>
      <w:szCs w:val="18"/>
    </w:rPr>
  </w:style>
  <w:style w:type="paragraph" w:styleId="Titre">
    <w:name w:val="Title"/>
    <w:basedOn w:val="Normal"/>
    <w:link w:val="TitreCar"/>
    <w:uiPriority w:val="10"/>
    <w:qFormat/>
    <w:rsid w:val="00A9783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78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83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A978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A9783E"/>
    <w:rPr>
      <w:b/>
      <w:bCs/>
    </w:rPr>
  </w:style>
  <w:style w:type="character" w:styleId="Accentuation">
    <w:name w:val="Emphasis"/>
    <w:basedOn w:val="Policepardfaut"/>
    <w:uiPriority w:val="20"/>
    <w:qFormat/>
    <w:rsid w:val="00A9783E"/>
    <w:rPr>
      <w:i/>
      <w:iCs/>
    </w:rPr>
  </w:style>
  <w:style w:type="paragraph" w:styleId="Paragraphedeliste">
    <w:name w:val="List Paragraph"/>
    <w:basedOn w:val="Normal"/>
    <w:uiPriority w:val="34"/>
    <w:qFormat/>
    <w:rsid w:val="00A9783E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9783E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A10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A1061"/>
  </w:style>
  <w:style w:type="paragraph" w:styleId="Pieddepage">
    <w:name w:val="footer"/>
    <w:basedOn w:val="Normal"/>
    <w:link w:val="PieddepageCar"/>
    <w:uiPriority w:val="99"/>
    <w:unhideWhenUsed/>
    <w:rsid w:val="00EA10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A1061"/>
  </w:style>
  <w:style w:type="paragraph" w:styleId="Textedebulles">
    <w:name w:val="Balloon Text"/>
    <w:basedOn w:val="Normal"/>
    <w:link w:val="TextedebullesCar"/>
    <w:uiPriority w:val="99"/>
    <w:semiHidden/>
    <w:unhideWhenUsed/>
    <w:rsid w:val="00EA106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106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2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26EE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D343E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  <w:lang w:eastAsia="fr-FR"/>
    </w:rPr>
  </w:style>
  <w:style w:type="character" w:customStyle="1" w:styleId="hgkelc">
    <w:name w:val="hgkelc"/>
    <w:basedOn w:val="Policepardfaut"/>
    <w:rsid w:val="00541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1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27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64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at\Documents\IUT\Mod&#232;le_IU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FF71822-2935-4BD5-ADFB-AC0BC188A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Modèle_IUT.dotx</Template>
  <TotalTime>109</TotalTime>
  <Pages>4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briat</dc:creator>
  <cp:lastModifiedBy>Paul Bernat</cp:lastModifiedBy>
  <cp:revision>5</cp:revision>
  <dcterms:created xsi:type="dcterms:W3CDTF">2026-01-13T14:19:00Z</dcterms:created>
  <dcterms:modified xsi:type="dcterms:W3CDTF">2026-03-17T09:42:00Z</dcterms:modified>
</cp:coreProperties>
</file>