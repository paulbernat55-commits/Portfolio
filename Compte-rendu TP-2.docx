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BA423" w14:textId="77777777" w:rsidR="00780B34" w:rsidRDefault="00780B34"/>
    <w:p w14:paraId="1A348718" w14:textId="77777777" w:rsidR="00011B12" w:rsidRDefault="00011B12"/>
    <w:p w14:paraId="6C2F55EB" w14:textId="77777777" w:rsidR="00011B12" w:rsidRDefault="00011B12"/>
    <w:p w14:paraId="6F000D08" w14:textId="77777777" w:rsidR="00011B12" w:rsidRDefault="00011B12"/>
    <w:p w14:paraId="7000E510" w14:textId="77777777" w:rsidR="00011B12" w:rsidRDefault="00011B12"/>
    <w:p w14:paraId="6D608C13" w14:textId="77777777" w:rsidR="00011B12" w:rsidRDefault="00011B12"/>
    <w:p w14:paraId="2BEA9915" w14:textId="77777777" w:rsidR="00011B12" w:rsidRDefault="00011B12"/>
    <w:p w14:paraId="61FF8EEC" w14:textId="77777777" w:rsidR="00011B12" w:rsidRDefault="00011B12"/>
    <w:p w14:paraId="241ADAD6" w14:textId="77777777" w:rsidR="00011B12" w:rsidRDefault="00011B12"/>
    <w:p w14:paraId="354A1B2F" w14:textId="77777777" w:rsidR="00011B12" w:rsidRDefault="00011B12"/>
    <w:p w14:paraId="7701B2F0" w14:textId="77777777" w:rsidR="00780B34" w:rsidRPr="00011B12" w:rsidRDefault="00780B34">
      <w:pPr>
        <w:rPr>
          <w:lang w:val="en-US"/>
        </w:rPr>
      </w:pPr>
    </w:p>
    <w:p w14:paraId="173A8B5D" w14:textId="77777777" w:rsidR="00780B34" w:rsidRPr="00011B12" w:rsidRDefault="00780B34">
      <w:pPr>
        <w:rPr>
          <w:lang w:val="en-US"/>
        </w:rPr>
      </w:pPr>
    </w:p>
    <w:p w14:paraId="3C013119" w14:textId="77777777" w:rsidR="00780B34" w:rsidRPr="00011B12" w:rsidRDefault="00780B34">
      <w:pPr>
        <w:rPr>
          <w:lang w:val="en-US"/>
        </w:rPr>
      </w:pPr>
    </w:p>
    <w:p w14:paraId="14C55C68" w14:textId="77777777" w:rsidR="00860ACF" w:rsidRDefault="00860ACF" w:rsidP="0012788E">
      <w:pPr>
        <w:pBdr>
          <w:top w:val="single" w:sz="8" w:space="6" w:color="auto"/>
          <w:left w:val="single" w:sz="8" w:space="6" w:color="auto"/>
          <w:bottom w:val="single" w:sz="8" w:space="6" w:color="auto"/>
          <w:right w:val="single" w:sz="8" w:space="6" w:color="auto"/>
        </w:pBdr>
        <w:jc w:val="center"/>
        <w:rPr>
          <w:sz w:val="48"/>
          <w:szCs w:val="48"/>
        </w:rPr>
      </w:pPr>
      <w:r>
        <w:rPr>
          <w:sz w:val="48"/>
          <w:szCs w:val="48"/>
        </w:rPr>
        <w:t>Travaux pratiques</w:t>
      </w:r>
      <w:r w:rsidR="00CD343E">
        <w:rPr>
          <w:sz w:val="48"/>
          <w:szCs w:val="48"/>
        </w:rPr>
        <w:t xml:space="preserve"> d’E</w:t>
      </w:r>
      <w:r w:rsidR="00011B12">
        <w:rPr>
          <w:sz w:val="48"/>
          <w:szCs w:val="48"/>
        </w:rPr>
        <w:t>nergie</w:t>
      </w:r>
    </w:p>
    <w:p w14:paraId="7276D0D4" w14:textId="116A3563" w:rsidR="00011B12" w:rsidRDefault="00011B12" w:rsidP="0012788E">
      <w:pPr>
        <w:pBdr>
          <w:top w:val="single" w:sz="8" w:space="6" w:color="auto"/>
          <w:left w:val="single" w:sz="8" w:space="6" w:color="auto"/>
          <w:bottom w:val="single" w:sz="8" w:space="6" w:color="auto"/>
          <w:right w:val="single" w:sz="8" w:space="6" w:color="auto"/>
        </w:pBd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Semestre </w:t>
      </w:r>
      <w:r w:rsidR="002F12AF">
        <w:rPr>
          <w:sz w:val="48"/>
          <w:szCs w:val="48"/>
        </w:rPr>
        <w:t>2</w:t>
      </w:r>
    </w:p>
    <w:p w14:paraId="5336470E" w14:textId="77777777" w:rsidR="00011B12" w:rsidRDefault="00011B12" w:rsidP="0012788E">
      <w:pPr>
        <w:pBdr>
          <w:top w:val="single" w:sz="8" w:space="6" w:color="auto"/>
          <w:left w:val="single" w:sz="8" w:space="6" w:color="auto"/>
          <w:bottom w:val="single" w:sz="8" w:space="6" w:color="auto"/>
          <w:right w:val="single" w:sz="8" w:space="6" w:color="auto"/>
        </w:pBdr>
        <w:jc w:val="center"/>
        <w:rPr>
          <w:sz w:val="48"/>
          <w:szCs w:val="48"/>
        </w:rPr>
      </w:pPr>
    </w:p>
    <w:p w14:paraId="6450CF9B" w14:textId="0C2CEA39" w:rsidR="0012788E" w:rsidRDefault="009E2F48" w:rsidP="0012788E">
      <w:pPr>
        <w:pBdr>
          <w:top w:val="single" w:sz="8" w:space="6" w:color="auto"/>
          <w:left w:val="single" w:sz="8" w:space="6" w:color="auto"/>
          <w:bottom w:val="single" w:sz="8" w:space="6" w:color="auto"/>
          <w:right w:val="single" w:sz="8" w:space="6" w:color="auto"/>
        </w:pBdr>
        <w:jc w:val="center"/>
        <w:rPr>
          <w:sz w:val="44"/>
          <w:szCs w:val="48"/>
        </w:rPr>
      </w:pPr>
      <w:bookmarkStart w:id="0" w:name="_Hlk100830419"/>
      <w:bookmarkEnd w:id="0"/>
      <w:r>
        <w:rPr>
          <w:sz w:val="44"/>
          <w:szCs w:val="48"/>
        </w:rPr>
        <w:t>TP°</w:t>
      </w:r>
      <w:r w:rsidR="002F12AF">
        <w:rPr>
          <w:sz w:val="44"/>
          <w:szCs w:val="48"/>
        </w:rPr>
        <w:t>2</w:t>
      </w:r>
      <w:r>
        <w:rPr>
          <w:sz w:val="44"/>
          <w:szCs w:val="48"/>
        </w:rPr>
        <w:t xml:space="preserve"> : </w:t>
      </w:r>
      <w:r w:rsidR="00E505E8" w:rsidRPr="00E505E8">
        <w:rPr>
          <w:sz w:val="44"/>
          <w:szCs w:val="48"/>
        </w:rPr>
        <w:t>Couplage Etoile/Triangle en triphasé</w:t>
      </w:r>
    </w:p>
    <w:p w14:paraId="0B396041" w14:textId="77777777" w:rsidR="00011B12" w:rsidRDefault="00011B12" w:rsidP="0012788E">
      <w:pPr>
        <w:pBdr>
          <w:top w:val="single" w:sz="8" w:space="6" w:color="auto"/>
          <w:left w:val="single" w:sz="8" w:space="6" w:color="auto"/>
          <w:bottom w:val="single" w:sz="8" w:space="6" w:color="auto"/>
          <w:right w:val="single" w:sz="8" w:space="6" w:color="auto"/>
        </w:pBdr>
        <w:jc w:val="center"/>
        <w:rPr>
          <w:sz w:val="44"/>
          <w:szCs w:val="48"/>
        </w:rPr>
      </w:pPr>
    </w:p>
    <w:p w14:paraId="332E4327" w14:textId="380B711B" w:rsidR="00011B12" w:rsidRPr="00011B12" w:rsidRDefault="00011B12" w:rsidP="0012788E">
      <w:pPr>
        <w:pBdr>
          <w:top w:val="single" w:sz="8" w:space="6" w:color="auto"/>
          <w:left w:val="single" w:sz="8" w:space="6" w:color="auto"/>
          <w:bottom w:val="single" w:sz="8" w:space="6" w:color="auto"/>
          <w:right w:val="single" w:sz="8" w:space="6" w:color="auto"/>
        </w:pBdr>
        <w:jc w:val="center"/>
        <w:rPr>
          <w:sz w:val="36"/>
          <w:szCs w:val="48"/>
        </w:rPr>
      </w:pPr>
      <w:r w:rsidRPr="00011B12">
        <w:rPr>
          <w:sz w:val="36"/>
          <w:szCs w:val="48"/>
        </w:rPr>
        <w:t xml:space="preserve">Date </w:t>
      </w:r>
      <w:r w:rsidR="00E505E8">
        <w:rPr>
          <w:sz w:val="36"/>
          <w:szCs w:val="48"/>
        </w:rPr>
        <w:t>20</w:t>
      </w:r>
      <w:r w:rsidR="009E2F48">
        <w:rPr>
          <w:sz w:val="36"/>
          <w:szCs w:val="48"/>
        </w:rPr>
        <w:t>/</w:t>
      </w:r>
      <w:r w:rsidR="00E505E8">
        <w:rPr>
          <w:sz w:val="36"/>
          <w:szCs w:val="48"/>
        </w:rPr>
        <w:t>03</w:t>
      </w:r>
      <w:r w:rsidR="009E2F48">
        <w:rPr>
          <w:sz w:val="36"/>
          <w:szCs w:val="48"/>
        </w:rPr>
        <w:t>/202</w:t>
      </w:r>
      <w:r w:rsidR="00E505E8">
        <w:rPr>
          <w:sz w:val="36"/>
          <w:szCs w:val="48"/>
        </w:rPr>
        <w:t>6</w:t>
      </w:r>
    </w:p>
    <w:p w14:paraId="10D30916" w14:textId="77777777" w:rsidR="0012788E" w:rsidRDefault="0012788E"/>
    <w:p w14:paraId="0B104346" w14:textId="77777777" w:rsidR="00011B12" w:rsidRDefault="00011B12"/>
    <w:p w14:paraId="09F18357" w14:textId="77777777" w:rsidR="00011B12" w:rsidRDefault="00011B12"/>
    <w:p w14:paraId="114848D8" w14:textId="77777777" w:rsidR="00011B12" w:rsidRDefault="00011B12"/>
    <w:p w14:paraId="1D1F4EB4" w14:textId="77777777" w:rsidR="00011B12" w:rsidRDefault="00011B12"/>
    <w:p w14:paraId="551B06C3" w14:textId="77777777" w:rsidR="00011B12" w:rsidRDefault="00011B12"/>
    <w:p w14:paraId="08DF4999" w14:textId="77777777" w:rsidR="00011B12" w:rsidRDefault="00011B12"/>
    <w:p w14:paraId="7917357D" w14:textId="77777777" w:rsidR="00011B12" w:rsidRDefault="00011B12"/>
    <w:p w14:paraId="0A6C047C" w14:textId="77777777" w:rsidR="00011B12" w:rsidRDefault="00011B12"/>
    <w:p w14:paraId="6CF4B720" w14:textId="77777777" w:rsidR="00011B12" w:rsidRDefault="00011B12"/>
    <w:p w14:paraId="03223BAB" w14:textId="77777777" w:rsidR="00011B12" w:rsidRDefault="00011B12"/>
    <w:p w14:paraId="5357B81B" w14:textId="77777777" w:rsidR="00011B12" w:rsidRDefault="00011B12"/>
    <w:p w14:paraId="673ECB5C" w14:textId="77777777" w:rsidR="00011B12" w:rsidRDefault="00011B12"/>
    <w:p w14:paraId="6F0C7A4F" w14:textId="77777777" w:rsidR="00011B12" w:rsidRDefault="00011B12"/>
    <w:p w14:paraId="721BEFDD" w14:textId="4A70A4CC" w:rsidR="00011B12" w:rsidRPr="00011B12" w:rsidRDefault="009E2F48" w:rsidP="00011B12">
      <w:pPr>
        <w:rPr>
          <w:sz w:val="28"/>
        </w:rPr>
      </w:pPr>
      <w:r>
        <w:rPr>
          <w:sz w:val="28"/>
        </w:rPr>
        <w:t>BERNAT Paul</w:t>
      </w:r>
    </w:p>
    <w:p w14:paraId="34CDF3BC" w14:textId="77777777" w:rsidR="00011B12" w:rsidRPr="00011B12" w:rsidRDefault="00011B12" w:rsidP="00011B12">
      <w:pPr>
        <w:rPr>
          <w:sz w:val="28"/>
        </w:rPr>
      </w:pPr>
    </w:p>
    <w:p w14:paraId="5C0C5647" w14:textId="217722B6" w:rsidR="00011B12" w:rsidRPr="00011B12" w:rsidRDefault="00011B12" w:rsidP="00011B12">
      <w:pPr>
        <w:rPr>
          <w:sz w:val="28"/>
        </w:rPr>
      </w:pPr>
      <w:r w:rsidRPr="00011B12">
        <w:rPr>
          <w:sz w:val="28"/>
        </w:rPr>
        <w:t>Groupe :</w:t>
      </w:r>
      <w:r w:rsidR="009E2F48">
        <w:rPr>
          <w:sz w:val="28"/>
        </w:rPr>
        <w:t xml:space="preserve"> A4</w:t>
      </w:r>
    </w:p>
    <w:p w14:paraId="6056B99B" w14:textId="77777777" w:rsidR="00011B12" w:rsidRDefault="00011B12"/>
    <w:p w14:paraId="7A1B6B03" w14:textId="77777777" w:rsidR="00011B12" w:rsidRDefault="00011B12"/>
    <w:p w14:paraId="08E54E06" w14:textId="77777777" w:rsidR="00011B12" w:rsidRDefault="00011B12">
      <w:pPr>
        <w:rPr>
          <w:b/>
        </w:rPr>
      </w:pPr>
      <w:r>
        <w:rPr>
          <w:b/>
        </w:rPr>
        <w:br w:type="page"/>
      </w:r>
    </w:p>
    <w:p w14:paraId="5FEF0070" w14:textId="77777777" w:rsidR="0012046B" w:rsidRDefault="0012046B" w:rsidP="00860ACF">
      <w:pPr>
        <w:jc w:val="both"/>
        <w:rPr>
          <w:b/>
        </w:rPr>
      </w:pPr>
    </w:p>
    <w:p w14:paraId="6EF0B4BB" w14:textId="6C0762CD" w:rsidR="007E7943" w:rsidRDefault="009E2F48" w:rsidP="007E7943">
      <w:pPr>
        <w:pStyle w:val="Titre1"/>
      </w:pPr>
      <w:r>
        <w:t>Objectif</w:t>
      </w:r>
    </w:p>
    <w:p w14:paraId="726640D7" w14:textId="77777777" w:rsidR="00E14925" w:rsidRPr="00E14925" w:rsidRDefault="00E14925" w:rsidP="00E14925"/>
    <w:p w14:paraId="6493701D" w14:textId="77777777" w:rsidR="0059688D" w:rsidRDefault="00E14925" w:rsidP="0059688D">
      <w:pPr>
        <w:jc w:val="both"/>
      </w:pPr>
      <w:r>
        <w:t>L’</w:t>
      </w:r>
      <w:r w:rsidR="0059688D">
        <w:t xml:space="preserve">objectif de ce TP est d’étudier les couplages étoile et triangle en régime triphasé pour être capable de : </w:t>
      </w:r>
    </w:p>
    <w:p w14:paraId="61DCD027" w14:textId="77777777" w:rsidR="0059688D" w:rsidRDefault="0059688D" w:rsidP="0059688D">
      <w:pPr>
        <w:jc w:val="both"/>
      </w:pPr>
      <w:r>
        <w:t xml:space="preserve">• Câbler un montage inductif en couplage étoile ou triangle, </w:t>
      </w:r>
    </w:p>
    <w:p w14:paraId="477A4720" w14:textId="77777777" w:rsidR="0059688D" w:rsidRDefault="0059688D" w:rsidP="0059688D">
      <w:pPr>
        <w:jc w:val="both"/>
      </w:pPr>
      <w:r>
        <w:t xml:space="preserve">• Identifier les tensions et courants mis en jeu pour chacun des couplages, </w:t>
      </w:r>
    </w:p>
    <w:p w14:paraId="48D115D8" w14:textId="6F2A5E8D" w:rsidR="0059688D" w:rsidRDefault="0059688D" w:rsidP="0059688D">
      <w:pPr>
        <w:jc w:val="both"/>
      </w:pPr>
      <w:r>
        <w:t>• Etablir un bilan de puissance en fonction du couplage de la charge.</w:t>
      </w:r>
    </w:p>
    <w:p w14:paraId="3D353CFB" w14:textId="6FC5EBE2" w:rsidR="0059688D" w:rsidRDefault="0059688D" w:rsidP="0059688D">
      <w:pPr>
        <w:pStyle w:val="Titre1"/>
      </w:pPr>
      <w:r>
        <w:t>Matériel</w:t>
      </w:r>
    </w:p>
    <w:p w14:paraId="019147E3" w14:textId="77777777" w:rsidR="00E14925" w:rsidRPr="00E14925" w:rsidRDefault="00E14925" w:rsidP="00E14925"/>
    <w:p w14:paraId="07CC785C" w14:textId="77777777" w:rsidR="0059688D" w:rsidRDefault="0059688D" w:rsidP="00E14925">
      <w:r>
        <w:t>• Alimentation TBTS triphasée 450 VA</w:t>
      </w:r>
    </w:p>
    <w:p w14:paraId="1C4EF7D2" w14:textId="77777777" w:rsidR="0059688D" w:rsidRDefault="0059688D" w:rsidP="00E14925">
      <w:r>
        <w:t xml:space="preserve">• Rhéostat triphasé 3 x 100 Ω, 3 x 2,5 A, 250 V </w:t>
      </w:r>
    </w:p>
    <w:p w14:paraId="5CCC8701" w14:textId="77777777" w:rsidR="0059688D" w:rsidRDefault="0059688D" w:rsidP="00E14925">
      <w:r>
        <w:t xml:space="preserve">• Bobine triphasée d’inductance variant de 0,15 à 1,4 H </w:t>
      </w:r>
    </w:p>
    <w:p w14:paraId="75673505" w14:textId="77777777" w:rsidR="0059688D" w:rsidRDefault="0059688D" w:rsidP="00E14925">
      <w:r>
        <w:t xml:space="preserve">• Multimètre portatif </w:t>
      </w:r>
    </w:p>
    <w:p w14:paraId="5D486652" w14:textId="2D642188" w:rsidR="00E14925" w:rsidRDefault="0059688D" w:rsidP="00E14925">
      <w:r>
        <w:t xml:space="preserve">• Wattmètre </w:t>
      </w:r>
      <w:proofErr w:type="spellStart"/>
      <w:r>
        <w:t>Tektronix</w:t>
      </w:r>
      <w:proofErr w:type="spellEnd"/>
      <w:r>
        <w:t xml:space="preserve"> de table</w:t>
      </w:r>
    </w:p>
    <w:p w14:paraId="7C3F60E5" w14:textId="57454DBE" w:rsidR="00E14925" w:rsidRPr="00E14925" w:rsidRDefault="0059688D" w:rsidP="00E14925">
      <w:r w:rsidRPr="0059688D">
        <w:rPr>
          <w:noProof/>
        </w:rPr>
        <w:drawing>
          <wp:inline distT="0" distB="0" distL="0" distR="0" wp14:anchorId="18C44618" wp14:editId="76DB61C8">
            <wp:extent cx="6120130" cy="299085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E7FC7" w14:textId="57FFDF2D" w:rsidR="009E2F48" w:rsidRDefault="009E2F48" w:rsidP="009E2F48">
      <w:pPr>
        <w:pStyle w:val="Titre1"/>
        <w:numPr>
          <w:ilvl w:val="0"/>
          <w:numId w:val="0"/>
        </w:numPr>
        <w:spacing w:after="240"/>
        <w:ind w:left="431"/>
      </w:pPr>
    </w:p>
    <w:p w14:paraId="0E419823" w14:textId="46B71FA1" w:rsidR="00B90E4A" w:rsidRDefault="009E2F48" w:rsidP="009E2F48">
      <w:pPr>
        <w:pStyle w:val="Titre1"/>
        <w:numPr>
          <w:ilvl w:val="0"/>
          <w:numId w:val="0"/>
        </w:numPr>
        <w:spacing w:after="240"/>
      </w:pPr>
      <w:r>
        <w:t xml:space="preserve">3. </w:t>
      </w:r>
      <w:r w:rsidR="0059688D">
        <w:t>Présentation de l’alimentation triphasée et du wattmètre</w:t>
      </w:r>
    </w:p>
    <w:p w14:paraId="28DC5AD1" w14:textId="58A42079" w:rsidR="00F47549" w:rsidRDefault="0059688D" w:rsidP="00F47549">
      <w:pPr>
        <w:tabs>
          <w:tab w:val="left" w:pos="6510"/>
        </w:tabs>
      </w:pPr>
      <w:r>
        <w:t xml:space="preserve">L’alimentation triphasée EMS 300 000 de </w:t>
      </w:r>
      <w:proofErr w:type="spellStart"/>
      <w:r>
        <w:t>Didalab</w:t>
      </w:r>
      <w:proofErr w:type="spellEnd"/>
      <w:r>
        <w:t xml:space="preserve"> permet de générer 3 tensions alternatives réglables entre 0 et 24V (tension composée). Comme le montre la Figure 1, les 3 phases sont disponibles sur les bornes 1, 2 et 3 de l’alimentation. </w:t>
      </w:r>
    </w:p>
    <w:p w14:paraId="6053455B" w14:textId="7598B070" w:rsidR="00E14925" w:rsidRDefault="00E14925" w:rsidP="00F47549">
      <w:pPr>
        <w:tabs>
          <w:tab w:val="left" w:pos="6510"/>
        </w:tabs>
      </w:pPr>
    </w:p>
    <w:p w14:paraId="45C8742D" w14:textId="3A4D2565" w:rsidR="00950A2A" w:rsidRDefault="0059688D" w:rsidP="00E14925">
      <w:pPr>
        <w:tabs>
          <w:tab w:val="left" w:pos="6510"/>
        </w:tabs>
      </w:pPr>
      <w:r w:rsidRPr="0059688D">
        <w:rPr>
          <w:noProof/>
        </w:rPr>
        <w:lastRenderedPageBreak/>
        <w:drawing>
          <wp:inline distT="0" distB="0" distL="0" distR="0" wp14:anchorId="158FD8B2" wp14:editId="0187301B">
            <wp:extent cx="6120130" cy="5638165"/>
            <wp:effectExtent l="0" t="0" r="0" b="63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3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06644" w14:textId="700B9085" w:rsidR="0059688D" w:rsidRDefault="0059688D" w:rsidP="00E14925">
      <w:pPr>
        <w:tabs>
          <w:tab w:val="left" w:pos="6510"/>
        </w:tabs>
      </w:pPr>
      <w:r>
        <w:t>Le réglage de l’alimentation se fait par l’intermédiaire de l’écran tactile et du bouton de réglage. Régler, au niveau des curseurs, la fréquence f à 50 Hz, la tension composée (entre 2 phases) U à 24 V et la limitation de courant I à 3 A.</w:t>
      </w:r>
      <w:r w:rsidRPr="0059688D">
        <w:t xml:space="preserve"> </w:t>
      </w:r>
      <w:r>
        <w:t>La mesure des grandeurs électriques (tension, courant, puissances) se fera à l’aide du wattmètre de la Figure ci-dessous.</w:t>
      </w:r>
    </w:p>
    <w:p w14:paraId="43BC99FB" w14:textId="356BFB3D" w:rsidR="0059688D" w:rsidRDefault="0059688D" w:rsidP="00E14925">
      <w:pPr>
        <w:tabs>
          <w:tab w:val="left" w:pos="6510"/>
        </w:tabs>
      </w:pPr>
    </w:p>
    <w:p w14:paraId="0A9230D3" w14:textId="5A55D4E6" w:rsidR="0059688D" w:rsidRDefault="0059688D" w:rsidP="00E14925">
      <w:pPr>
        <w:tabs>
          <w:tab w:val="left" w:pos="6510"/>
        </w:tabs>
      </w:pPr>
      <w:r w:rsidRPr="0059688D">
        <w:rPr>
          <w:noProof/>
        </w:rPr>
        <w:drawing>
          <wp:inline distT="0" distB="0" distL="0" distR="0" wp14:anchorId="747E7BA2" wp14:editId="3359E6FF">
            <wp:extent cx="4772691" cy="1705213"/>
            <wp:effectExtent l="0" t="0" r="8890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5595E" w14:textId="534CFF74" w:rsidR="0059688D" w:rsidRDefault="0059688D" w:rsidP="00E14925">
      <w:pPr>
        <w:tabs>
          <w:tab w:val="left" w:pos="6510"/>
        </w:tabs>
      </w:pPr>
    </w:p>
    <w:p w14:paraId="7267D7B3" w14:textId="407AD6B4" w:rsidR="0059688D" w:rsidRDefault="0059688D" w:rsidP="0059688D">
      <w:pPr>
        <w:pStyle w:val="Titre1"/>
        <w:numPr>
          <w:ilvl w:val="0"/>
          <w:numId w:val="0"/>
        </w:numPr>
        <w:spacing w:after="240"/>
      </w:pPr>
      <w:r>
        <w:lastRenderedPageBreak/>
        <w:t>4. Etude du couplage étoile</w:t>
      </w:r>
    </w:p>
    <w:p w14:paraId="438B7BA7" w14:textId="2266FE2D" w:rsidR="0059688D" w:rsidRDefault="0059688D" w:rsidP="0059688D">
      <w:r>
        <w:t>1. Mesurer à l’aide de l’ohmmètre la résistance série de la bobine. Régler l’inductance à 0,2 H et le rhéostat à 50 Ω.</w:t>
      </w:r>
    </w:p>
    <w:p w14:paraId="6431C6A8" w14:textId="1870EDB4" w:rsidR="0059688D" w:rsidRDefault="0059688D" w:rsidP="0059688D">
      <w:r>
        <w:t>Réponse : 13 Ω</w:t>
      </w:r>
    </w:p>
    <w:p w14:paraId="3F5BC890" w14:textId="3F2A22AA" w:rsidR="0059688D" w:rsidRDefault="0059688D" w:rsidP="0059688D"/>
    <w:p w14:paraId="4E80B23E" w14:textId="5C819D6E" w:rsidR="0059688D" w:rsidRDefault="0059688D" w:rsidP="0059688D">
      <w:r>
        <w:t>2. Câbler le montage de la Figure 4. Comment s’appellent le courant et la tension mesurés par l’ampèremètre et le voltmètre ?</w:t>
      </w:r>
    </w:p>
    <w:p w14:paraId="7381623E" w14:textId="24BBED51" w:rsidR="0059688D" w:rsidRDefault="0059688D" w:rsidP="0059688D">
      <w:r w:rsidRPr="0059688D">
        <w:rPr>
          <w:noProof/>
        </w:rPr>
        <w:drawing>
          <wp:inline distT="0" distB="0" distL="0" distR="0" wp14:anchorId="02949435" wp14:editId="190660CA">
            <wp:extent cx="5449060" cy="3924848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C71AA" w14:textId="77777777" w:rsidR="00E63D04" w:rsidRDefault="00E63D04" w:rsidP="0059688D">
      <w:pPr>
        <w:rPr>
          <w:noProof/>
        </w:rPr>
      </w:pPr>
    </w:p>
    <w:p w14:paraId="588C154A" w14:textId="05416EB0" w:rsidR="0059688D" w:rsidRDefault="0059688D" w:rsidP="0059688D">
      <w:r>
        <w:rPr>
          <w:noProof/>
        </w:rPr>
        <w:drawing>
          <wp:inline distT="0" distB="0" distL="0" distR="0" wp14:anchorId="0E8134FD" wp14:editId="54D65E7D">
            <wp:extent cx="3562350" cy="2671948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70" t="13271" r="7428" b="3772"/>
                    <a:stretch/>
                  </pic:blipFill>
                  <pic:spPr bwMode="auto">
                    <a:xfrm>
                      <a:off x="0" y="0"/>
                      <a:ext cx="3563875" cy="2673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4006F1" w14:textId="45571D73" w:rsidR="00E63D04" w:rsidRDefault="00E63D04" w:rsidP="0059688D"/>
    <w:p w14:paraId="3A118CB6" w14:textId="6E4D3B2C" w:rsidR="00E63D04" w:rsidRDefault="00E63D04" w:rsidP="0059688D">
      <w:r>
        <w:t>3. Mesurer la tension V. En déduire le rapport entre la tension U fournie par l’alimentation et cette tension V.</w:t>
      </w:r>
    </w:p>
    <w:p w14:paraId="23E3EF83" w14:textId="013092E6" w:rsidR="00E63D04" w:rsidRDefault="00E63D04" w:rsidP="0059688D">
      <w:r>
        <w:lastRenderedPageBreak/>
        <w:t>Réponse : 14V</w:t>
      </w:r>
    </w:p>
    <w:p w14:paraId="3F803E2C" w14:textId="35DE014D" w:rsidR="00E63D04" w:rsidRDefault="00E63D04" w:rsidP="0059688D"/>
    <w:p w14:paraId="20E4B400" w14:textId="69620C23" w:rsidR="00E63D04" w:rsidRDefault="00E63D04" w:rsidP="0059688D">
      <w:r>
        <w:t>4. Mesurer le courant I. En déduire la valeur de l’impédance équivalente (</w:t>
      </w:r>
      <w:proofErr w:type="spellStart"/>
      <w:r>
        <w:t>Zeq</w:t>
      </w:r>
      <w:proofErr w:type="spellEnd"/>
      <w:r>
        <w:t>). Retrouver cette valeur par le calcul.</w:t>
      </w:r>
    </w:p>
    <w:p w14:paraId="33CB6965" w14:textId="3B36C4E0" w:rsidR="00E63D04" w:rsidRDefault="00E63D04" w:rsidP="0059688D">
      <w:r>
        <w:t>Réponse : 160mA</w:t>
      </w:r>
    </w:p>
    <w:p w14:paraId="2859964A" w14:textId="77777777" w:rsidR="00E63D04" w:rsidRDefault="00E63D04" w:rsidP="0059688D">
      <w:proofErr w:type="spellStart"/>
      <w:r>
        <w:t>Zeq</w:t>
      </w:r>
      <w:proofErr w:type="spellEnd"/>
      <w:r>
        <w:t xml:space="preserve"> = R + </w:t>
      </w:r>
      <w:proofErr w:type="spellStart"/>
      <w:r>
        <w:t>jLw</w:t>
      </w:r>
      <w:proofErr w:type="spellEnd"/>
    </w:p>
    <w:p w14:paraId="3F2B879D" w14:textId="0908FC26" w:rsidR="00E63D04" w:rsidRDefault="00E63D04" w:rsidP="0059688D">
      <w:r>
        <w:t>|</w:t>
      </w:r>
      <w:proofErr w:type="spellStart"/>
      <w:r>
        <w:t>Zeq</w:t>
      </w:r>
      <w:proofErr w:type="spellEnd"/>
      <w:r>
        <w:t xml:space="preserve">| = </w:t>
      </w:r>
      <w:proofErr w:type="gramStart"/>
      <w:r>
        <w:t>racine(</w:t>
      </w:r>
      <w:proofErr w:type="gramEnd"/>
      <w:r>
        <w:t>R² + (Lw)²) = racine(63² + (0.2*2pi*50)²) = 88.97  Ω</w:t>
      </w:r>
    </w:p>
    <w:p w14:paraId="38BDE6A4" w14:textId="52E9D88A" w:rsidR="00E63D04" w:rsidRDefault="00E63D04" w:rsidP="0059688D">
      <w:r>
        <w:t xml:space="preserve">I = U / R = 14 / 88.97 = 0.1573 A </w:t>
      </w:r>
      <w:r>
        <w:rPr>
          <w:rFonts w:ascii="Cambria Math" w:hAnsi="Cambria Math" w:cs="Cambria Math"/>
          <w:color w:val="000000"/>
          <w:szCs w:val="24"/>
          <w:shd w:val="clear" w:color="auto" w:fill="FFFFFF"/>
        </w:rPr>
        <w:t>=</w:t>
      </w:r>
      <w:r>
        <w:t xml:space="preserve"> 157 mA </w:t>
      </w:r>
      <w:bookmarkStart w:id="1" w:name="_Hlk224637910"/>
      <w:r w:rsidRPr="00E63D04">
        <w:rPr>
          <w:rFonts w:ascii="Cambria Math" w:hAnsi="Cambria Math" w:cs="Cambria Math"/>
          <w:color w:val="000000"/>
          <w:szCs w:val="24"/>
          <w:shd w:val="clear" w:color="auto" w:fill="FFFFFF"/>
        </w:rPr>
        <w:t>≃</w:t>
      </w:r>
      <w:bookmarkEnd w:id="1"/>
      <w:r>
        <w:t xml:space="preserve"> 160mA </w:t>
      </w:r>
    </w:p>
    <w:p w14:paraId="702500F1" w14:textId="56A22372" w:rsidR="00E63D04" w:rsidRDefault="00E63D04" w:rsidP="0059688D"/>
    <w:p w14:paraId="2536BD09" w14:textId="2593062D" w:rsidR="00E63D04" w:rsidRDefault="00E63D04" w:rsidP="0059688D">
      <w:r>
        <w:t xml:space="preserve">5. A partir des indications du Wattmètre, remplir le tableau ci-dessous. En déduire les puissances </w:t>
      </w:r>
      <w:proofErr w:type="spellStart"/>
      <w:r>
        <w:t>Potal</w:t>
      </w:r>
      <w:proofErr w:type="spellEnd"/>
      <w:r>
        <w:t xml:space="preserve">, </w:t>
      </w:r>
      <w:proofErr w:type="spellStart"/>
      <w:r>
        <w:t>Qtotal</w:t>
      </w:r>
      <w:proofErr w:type="spellEnd"/>
      <w:r>
        <w:t xml:space="preserve"> et </w:t>
      </w:r>
      <w:proofErr w:type="spellStart"/>
      <w:r>
        <w:t>Stotal</w:t>
      </w:r>
      <w:proofErr w:type="spellEnd"/>
      <w:r>
        <w:t xml:space="preserve"> pour la charge totale triphasée.</w:t>
      </w:r>
    </w:p>
    <w:p w14:paraId="4BF0DD55" w14:textId="77777777" w:rsidR="0059688D" w:rsidRPr="00B76A11" w:rsidRDefault="0059688D" w:rsidP="00E14925">
      <w:pPr>
        <w:tabs>
          <w:tab w:val="left" w:pos="6510"/>
        </w:tabs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91"/>
        <w:gridCol w:w="1773"/>
        <w:gridCol w:w="1945"/>
        <w:gridCol w:w="2173"/>
        <w:gridCol w:w="2146"/>
      </w:tblGrid>
      <w:tr w:rsidR="00E63D04" w14:paraId="3DB348E2" w14:textId="77777777" w:rsidTr="00E63D04">
        <w:tc>
          <w:tcPr>
            <w:tcW w:w="1591" w:type="dxa"/>
          </w:tcPr>
          <w:p w14:paraId="5741BB7E" w14:textId="77777777" w:rsidR="00E63D04" w:rsidRDefault="00E63D04" w:rsidP="00E63D04">
            <w:pPr>
              <w:tabs>
                <w:tab w:val="left" w:pos="6510"/>
              </w:tabs>
              <w:jc w:val="center"/>
            </w:pPr>
          </w:p>
        </w:tc>
        <w:tc>
          <w:tcPr>
            <w:tcW w:w="1773" w:type="dxa"/>
          </w:tcPr>
          <w:p w14:paraId="39890F78" w14:textId="66DD6A3E" w:rsidR="00E63D04" w:rsidRDefault="00E63D04" w:rsidP="00E63D04">
            <w:pPr>
              <w:tabs>
                <w:tab w:val="left" w:pos="6510"/>
              </w:tabs>
              <w:jc w:val="center"/>
            </w:pPr>
          </w:p>
          <w:p w14:paraId="653778B9" w14:textId="5CDA30A5" w:rsidR="00E63D04" w:rsidRDefault="00E63D04" w:rsidP="00E63D04">
            <w:pPr>
              <w:tabs>
                <w:tab w:val="left" w:pos="6510"/>
              </w:tabs>
              <w:jc w:val="center"/>
            </w:pPr>
          </w:p>
        </w:tc>
        <w:tc>
          <w:tcPr>
            <w:tcW w:w="1945" w:type="dxa"/>
          </w:tcPr>
          <w:p w14:paraId="1C1F4AD1" w14:textId="3016A6EB" w:rsidR="00E63D04" w:rsidRDefault="00E63D04" w:rsidP="00E63D04">
            <w:pPr>
              <w:tabs>
                <w:tab w:val="left" w:pos="6510"/>
              </w:tabs>
              <w:jc w:val="center"/>
            </w:pPr>
            <w:r>
              <w:t>Puissance Active P[W]</w:t>
            </w:r>
          </w:p>
        </w:tc>
        <w:tc>
          <w:tcPr>
            <w:tcW w:w="2173" w:type="dxa"/>
          </w:tcPr>
          <w:p w14:paraId="77860632" w14:textId="68CFAF6E" w:rsidR="00E63D04" w:rsidRDefault="00E63D04" w:rsidP="00E63D04">
            <w:pPr>
              <w:tabs>
                <w:tab w:val="left" w:pos="6510"/>
              </w:tabs>
              <w:jc w:val="center"/>
            </w:pPr>
            <w:r>
              <w:t>Puissance Réactive Q[VAR]</w:t>
            </w:r>
          </w:p>
        </w:tc>
        <w:tc>
          <w:tcPr>
            <w:tcW w:w="2146" w:type="dxa"/>
          </w:tcPr>
          <w:p w14:paraId="6BA896EF" w14:textId="7F831EDA" w:rsidR="00E63D04" w:rsidRDefault="00E63D04" w:rsidP="00E63D04">
            <w:pPr>
              <w:tabs>
                <w:tab w:val="left" w:pos="6510"/>
              </w:tabs>
              <w:jc w:val="center"/>
            </w:pPr>
            <w:r>
              <w:t>Puissance Apparente S[VA]</w:t>
            </w:r>
          </w:p>
        </w:tc>
      </w:tr>
      <w:tr w:rsidR="00E63D04" w14:paraId="7E098B78" w14:textId="77777777" w:rsidTr="00E63D04">
        <w:trPr>
          <w:trHeight w:val="365"/>
        </w:trPr>
        <w:tc>
          <w:tcPr>
            <w:tcW w:w="1591" w:type="dxa"/>
            <w:vMerge w:val="restart"/>
          </w:tcPr>
          <w:p w14:paraId="3A267A10" w14:textId="587B0A08" w:rsidR="00E63D04" w:rsidRDefault="00F93767" w:rsidP="00E63D04">
            <w:pPr>
              <w:tabs>
                <w:tab w:val="left" w:pos="6510"/>
              </w:tabs>
              <w:jc w:val="center"/>
            </w:pPr>
            <w:r>
              <w:t>Monophasé</w:t>
            </w:r>
          </w:p>
        </w:tc>
        <w:tc>
          <w:tcPr>
            <w:tcW w:w="1773" w:type="dxa"/>
          </w:tcPr>
          <w:p w14:paraId="21FFDBE6" w14:textId="5F4E3CF5" w:rsidR="00E63D04" w:rsidRDefault="00E63D04" w:rsidP="00E63D04">
            <w:pPr>
              <w:tabs>
                <w:tab w:val="left" w:pos="6510"/>
              </w:tabs>
              <w:jc w:val="center"/>
            </w:pPr>
            <w:r>
              <w:t>R</w:t>
            </w:r>
          </w:p>
        </w:tc>
        <w:tc>
          <w:tcPr>
            <w:tcW w:w="1945" w:type="dxa"/>
          </w:tcPr>
          <w:p w14:paraId="6FA3B934" w14:textId="5338B6E2" w:rsidR="00E63D04" w:rsidRDefault="00F93767" w:rsidP="00E63D04">
            <w:pPr>
              <w:tabs>
                <w:tab w:val="left" w:pos="6510"/>
              </w:tabs>
              <w:jc w:val="center"/>
            </w:pPr>
            <w:r>
              <w:t>1.63</w:t>
            </w:r>
          </w:p>
        </w:tc>
        <w:tc>
          <w:tcPr>
            <w:tcW w:w="2173" w:type="dxa"/>
          </w:tcPr>
          <w:p w14:paraId="7704F7FF" w14:textId="25B110C7" w:rsidR="00E63D04" w:rsidRDefault="00F93767" w:rsidP="00E63D04">
            <w:pPr>
              <w:tabs>
                <w:tab w:val="left" w:pos="6510"/>
              </w:tabs>
              <w:jc w:val="center"/>
            </w:pPr>
            <w:r>
              <w:t>0</w:t>
            </w:r>
          </w:p>
        </w:tc>
        <w:tc>
          <w:tcPr>
            <w:tcW w:w="2146" w:type="dxa"/>
          </w:tcPr>
          <w:p w14:paraId="14AAF870" w14:textId="610D0FEB" w:rsidR="00E63D04" w:rsidRDefault="00F93767" w:rsidP="00E63D04">
            <w:pPr>
              <w:tabs>
                <w:tab w:val="left" w:pos="6510"/>
              </w:tabs>
              <w:jc w:val="center"/>
            </w:pPr>
            <w:r>
              <w:t>1.63</w:t>
            </w:r>
          </w:p>
        </w:tc>
      </w:tr>
      <w:tr w:rsidR="00E63D04" w14:paraId="48F4BD33" w14:textId="77777777" w:rsidTr="00E63D04">
        <w:trPr>
          <w:trHeight w:val="364"/>
        </w:trPr>
        <w:tc>
          <w:tcPr>
            <w:tcW w:w="1591" w:type="dxa"/>
            <w:vMerge/>
          </w:tcPr>
          <w:p w14:paraId="0BAA4823" w14:textId="77777777" w:rsidR="00E63D04" w:rsidRDefault="00E63D04" w:rsidP="00E63D04">
            <w:pPr>
              <w:tabs>
                <w:tab w:val="left" w:pos="6510"/>
              </w:tabs>
              <w:jc w:val="center"/>
            </w:pPr>
          </w:p>
        </w:tc>
        <w:tc>
          <w:tcPr>
            <w:tcW w:w="1773" w:type="dxa"/>
          </w:tcPr>
          <w:p w14:paraId="1E9E1D57" w14:textId="5785678E" w:rsidR="00E63D04" w:rsidRDefault="00E63D04" w:rsidP="00E63D04">
            <w:pPr>
              <w:tabs>
                <w:tab w:val="left" w:pos="6510"/>
              </w:tabs>
              <w:jc w:val="center"/>
            </w:pPr>
            <w:r>
              <w:t>L</w:t>
            </w:r>
          </w:p>
        </w:tc>
        <w:tc>
          <w:tcPr>
            <w:tcW w:w="1945" w:type="dxa"/>
          </w:tcPr>
          <w:p w14:paraId="32D8560B" w14:textId="14DD740B" w:rsidR="00E63D04" w:rsidRDefault="00F93767" w:rsidP="00E63D04">
            <w:pPr>
              <w:tabs>
                <w:tab w:val="left" w:pos="6510"/>
              </w:tabs>
              <w:jc w:val="center"/>
            </w:pPr>
            <w:r>
              <w:t>0</w:t>
            </w:r>
          </w:p>
        </w:tc>
        <w:tc>
          <w:tcPr>
            <w:tcW w:w="2173" w:type="dxa"/>
          </w:tcPr>
          <w:p w14:paraId="3069A9C1" w14:textId="20D5EE45" w:rsidR="00E63D04" w:rsidRDefault="00F93767" w:rsidP="00E63D04">
            <w:pPr>
              <w:tabs>
                <w:tab w:val="left" w:pos="6510"/>
              </w:tabs>
              <w:jc w:val="center"/>
            </w:pPr>
            <w:r>
              <w:t>1.55</w:t>
            </w:r>
          </w:p>
        </w:tc>
        <w:tc>
          <w:tcPr>
            <w:tcW w:w="2146" w:type="dxa"/>
          </w:tcPr>
          <w:p w14:paraId="60A22F12" w14:textId="40F93BE7" w:rsidR="00E63D04" w:rsidRDefault="00F93767" w:rsidP="00E63D04">
            <w:pPr>
              <w:tabs>
                <w:tab w:val="left" w:pos="6510"/>
              </w:tabs>
              <w:jc w:val="center"/>
            </w:pPr>
            <w:r>
              <w:t>1.55</w:t>
            </w:r>
          </w:p>
        </w:tc>
      </w:tr>
      <w:tr w:rsidR="00E63D04" w14:paraId="2BD74726" w14:textId="77777777" w:rsidTr="00E63D04">
        <w:tc>
          <w:tcPr>
            <w:tcW w:w="1591" w:type="dxa"/>
          </w:tcPr>
          <w:p w14:paraId="4629C9AE" w14:textId="2EAFB49F" w:rsidR="00E63D04" w:rsidRDefault="00F93767" w:rsidP="00E63D04">
            <w:pPr>
              <w:tabs>
                <w:tab w:val="left" w:pos="6510"/>
              </w:tabs>
              <w:jc w:val="center"/>
            </w:pPr>
            <w:r>
              <w:t>Triphasé</w:t>
            </w:r>
          </w:p>
        </w:tc>
        <w:tc>
          <w:tcPr>
            <w:tcW w:w="1773" w:type="dxa"/>
          </w:tcPr>
          <w:p w14:paraId="2AC2BBEC" w14:textId="0C98A774" w:rsidR="00E63D04" w:rsidRDefault="00E63D04" w:rsidP="00E63D04">
            <w:pPr>
              <w:tabs>
                <w:tab w:val="left" w:pos="6510"/>
              </w:tabs>
              <w:jc w:val="center"/>
            </w:pPr>
            <w:r>
              <w:t>TOTAL</w:t>
            </w:r>
          </w:p>
          <w:p w14:paraId="4F386FEE" w14:textId="3EFA7E0E" w:rsidR="00E63D04" w:rsidRDefault="00E63D04" w:rsidP="00E63D04">
            <w:pPr>
              <w:tabs>
                <w:tab w:val="left" w:pos="6510"/>
              </w:tabs>
              <w:jc w:val="center"/>
            </w:pPr>
          </w:p>
        </w:tc>
        <w:tc>
          <w:tcPr>
            <w:tcW w:w="1945" w:type="dxa"/>
          </w:tcPr>
          <w:p w14:paraId="432AE8AF" w14:textId="272C8958" w:rsidR="00E63D04" w:rsidRDefault="00F93767" w:rsidP="00E63D04">
            <w:pPr>
              <w:tabs>
                <w:tab w:val="left" w:pos="6510"/>
              </w:tabs>
              <w:jc w:val="center"/>
            </w:pPr>
            <w:r>
              <w:t>3*1.63 = 4.89</w:t>
            </w:r>
          </w:p>
        </w:tc>
        <w:tc>
          <w:tcPr>
            <w:tcW w:w="2173" w:type="dxa"/>
          </w:tcPr>
          <w:p w14:paraId="602D58A4" w14:textId="66F26CC0" w:rsidR="00E63D04" w:rsidRDefault="00F93767" w:rsidP="00E63D04">
            <w:pPr>
              <w:tabs>
                <w:tab w:val="left" w:pos="6510"/>
              </w:tabs>
              <w:jc w:val="center"/>
            </w:pPr>
            <w:r>
              <w:t>3*1.55 = 4 .65</w:t>
            </w:r>
          </w:p>
        </w:tc>
        <w:tc>
          <w:tcPr>
            <w:tcW w:w="2146" w:type="dxa"/>
          </w:tcPr>
          <w:p w14:paraId="46AE67F7" w14:textId="2AC9DE4A" w:rsidR="00E63D04" w:rsidRDefault="00F93767" w:rsidP="00E63D04">
            <w:pPr>
              <w:tabs>
                <w:tab w:val="left" w:pos="6510"/>
              </w:tabs>
              <w:jc w:val="center"/>
            </w:pPr>
            <w:r>
              <w:t>Racine(4.89²+4.65²) = 6.7479</w:t>
            </w:r>
          </w:p>
        </w:tc>
      </w:tr>
    </w:tbl>
    <w:p w14:paraId="414F5741" w14:textId="1D6173CF" w:rsidR="00F000CA" w:rsidRDefault="00F000CA" w:rsidP="00E14925">
      <w:pPr>
        <w:tabs>
          <w:tab w:val="left" w:pos="6510"/>
        </w:tabs>
      </w:pPr>
    </w:p>
    <w:p w14:paraId="3EA48525" w14:textId="162EB91E" w:rsidR="00F93767" w:rsidRDefault="00F93767" w:rsidP="00E14925">
      <w:pPr>
        <w:tabs>
          <w:tab w:val="left" w:pos="6510"/>
        </w:tabs>
      </w:pPr>
      <w:r>
        <w:t xml:space="preserve">6. Retrouver les valeurs de </w:t>
      </w:r>
      <w:proofErr w:type="spellStart"/>
      <w:r>
        <w:t>Potal</w:t>
      </w:r>
      <w:proofErr w:type="spellEnd"/>
      <w:r>
        <w:t xml:space="preserve">, </w:t>
      </w:r>
      <w:proofErr w:type="spellStart"/>
      <w:r>
        <w:t>Qtotal</w:t>
      </w:r>
      <w:proofErr w:type="spellEnd"/>
      <w:r>
        <w:t xml:space="preserve"> et </w:t>
      </w:r>
      <w:proofErr w:type="spellStart"/>
      <w:r>
        <w:t>Stotal</w:t>
      </w:r>
      <w:proofErr w:type="spellEnd"/>
      <w:r>
        <w:t xml:space="preserve"> par le calcul.</w:t>
      </w:r>
    </w:p>
    <w:p w14:paraId="198067FA" w14:textId="1A6763AF" w:rsidR="00F93767" w:rsidRDefault="00F93767" w:rsidP="00E14925">
      <w:pPr>
        <w:tabs>
          <w:tab w:val="left" w:pos="6510"/>
        </w:tabs>
      </w:pPr>
      <w:r>
        <w:t>Réponse :</w:t>
      </w:r>
    </w:p>
    <w:p w14:paraId="5BDB8255" w14:textId="43B18786" w:rsidR="00F93767" w:rsidRDefault="00F93767" w:rsidP="00E14925">
      <w:pPr>
        <w:tabs>
          <w:tab w:val="left" w:pos="6510"/>
        </w:tabs>
      </w:pPr>
      <w:proofErr w:type="spellStart"/>
      <w:r>
        <w:t>Ptotal</w:t>
      </w:r>
      <w:proofErr w:type="spellEnd"/>
      <w:r>
        <w:t xml:space="preserve"> = 3*RI² = 3*63*0.157² = 4.65W</w:t>
      </w:r>
    </w:p>
    <w:p w14:paraId="0CA902D0" w14:textId="2F2EE63E" w:rsidR="00F93767" w:rsidRDefault="00F93767" w:rsidP="00E14925">
      <w:pPr>
        <w:tabs>
          <w:tab w:val="left" w:pos="6510"/>
        </w:tabs>
      </w:pPr>
      <w:proofErr w:type="spellStart"/>
      <w:r>
        <w:t>Qtotal</w:t>
      </w:r>
      <w:proofErr w:type="spellEnd"/>
      <w:r>
        <w:t xml:space="preserve"> = 3*LwI² = 3*0.2*2pi*50*0.157² = 4.64VAR </w:t>
      </w:r>
    </w:p>
    <w:p w14:paraId="3543A972" w14:textId="2D04A7A9" w:rsidR="00F93767" w:rsidRDefault="00F93767" w:rsidP="00E14925">
      <w:pPr>
        <w:tabs>
          <w:tab w:val="left" w:pos="6510"/>
        </w:tabs>
      </w:pPr>
      <w:proofErr w:type="spellStart"/>
      <w:r>
        <w:t>Stotal</w:t>
      </w:r>
      <w:proofErr w:type="spellEnd"/>
      <w:r>
        <w:t xml:space="preserve"> = </w:t>
      </w:r>
      <w:proofErr w:type="gramStart"/>
      <w:r>
        <w:t>racine(</w:t>
      </w:r>
      <w:proofErr w:type="gramEnd"/>
      <w:r>
        <w:t>Ptotal²+Qtottal²) = racine(4.65²+4.64²) = 6.56VA</w:t>
      </w:r>
    </w:p>
    <w:p w14:paraId="26A0D84F" w14:textId="03972758" w:rsidR="00F93767" w:rsidRDefault="00F93767" w:rsidP="00E14925">
      <w:pPr>
        <w:tabs>
          <w:tab w:val="left" w:pos="6510"/>
        </w:tabs>
      </w:pPr>
    </w:p>
    <w:p w14:paraId="58CD09DF" w14:textId="027B5674" w:rsidR="00F93767" w:rsidRDefault="00F93767" w:rsidP="00E14925">
      <w:pPr>
        <w:tabs>
          <w:tab w:val="left" w:pos="6510"/>
        </w:tabs>
      </w:pPr>
      <w:r>
        <w:t>7. Calculer le facteur de puissance de l’installation. Comparer cette valeur avec celle fournie par le wattmètre.</w:t>
      </w:r>
    </w:p>
    <w:p w14:paraId="44C2981C" w14:textId="1760E03E" w:rsidR="00F93767" w:rsidRDefault="00F93767" w:rsidP="00E14925">
      <w:pPr>
        <w:tabs>
          <w:tab w:val="left" w:pos="6510"/>
        </w:tabs>
      </w:pPr>
      <w:r>
        <w:t xml:space="preserve">Réponse : </w:t>
      </w:r>
    </w:p>
    <w:p w14:paraId="7A877380" w14:textId="7F1A8B5E" w:rsidR="00F93767" w:rsidRDefault="00F93767" w:rsidP="00E14925">
      <w:pPr>
        <w:tabs>
          <w:tab w:val="left" w:pos="6510"/>
        </w:tabs>
      </w:pPr>
      <w:proofErr w:type="gramStart"/>
      <w:r>
        <w:t>cos</w:t>
      </w:r>
      <w:proofErr w:type="gramEnd"/>
      <w:r>
        <w:t>(</w:t>
      </w:r>
      <w:r w:rsidRPr="00F93767">
        <w:t>ϕ</w:t>
      </w:r>
      <w:r>
        <w:t xml:space="preserve">) = </w:t>
      </w:r>
      <w:proofErr w:type="spellStart"/>
      <w:r>
        <w:t>P</w:t>
      </w:r>
      <w:r w:rsidR="0083341B">
        <w:t>total</w:t>
      </w:r>
      <w:proofErr w:type="spellEnd"/>
      <w:r w:rsidR="0083341B">
        <w:t xml:space="preserve"> </w:t>
      </w:r>
      <w:r>
        <w:t>/</w:t>
      </w:r>
      <w:r w:rsidR="0083341B">
        <w:t xml:space="preserve"> </w:t>
      </w:r>
      <w:proofErr w:type="spellStart"/>
      <w:r>
        <w:t>S</w:t>
      </w:r>
      <w:r w:rsidR="0083341B">
        <w:t>total</w:t>
      </w:r>
      <w:proofErr w:type="spellEnd"/>
      <w:r>
        <w:t xml:space="preserve"> = </w:t>
      </w:r>
      <w:r w:rsidR="0083341B">
        <w:t>4.65 / 6.56 = 0.709</w:t>
      </w:r>
    </w:p>
    <w:p w14:paraId="3861A10A" w14:textId="2F9A387A" w:rsidR="0083341B" w:rsidRDefault="0083341B" w:rsidP="00E14925">
      <w:pPr>
        <w:tabs>
          <w:tab w:val="left" w:pos="6510"/>
        </w:tabs>
        <w:rPr>
          <w:rFonts w:ascii="Cambria Math" w:hAnsi="Cambria Math" w:cs="Cambria Math"/>
          <w:color w:val="000000"/>
          <w:szCs w:val="24"/>
          <w:shd w:val="clear" w:color="auto" w:fill="FFFFFF"/>
        </w:rPr>
      </w:pPr>
      <w:r>
        <w:t xml:space="preserve">Pf sur le Wattmètre = 0.72 </w:t>
      </w:r>
      <w:r w:rsidRPr="00E63D04">
        <w:rPr>
          <w:rFonts w:ascii="Cambria Math" w:hAnsi="Cambria Math" w:cs="Cambria Math"/>
          <w:color w:val="000000"/>
          <w:szCs w:val="24"/>
          <w:shd w:val="clear" w:color="auto" w:fill="FFFFFF"/>
        </w:rPr>
        <w:t>≃</w:t>
      </w:r>
      <w:r>
        <w:rPr>
          <w:rFonts w:ascii="Cambria Math" w:hAnsi="Cambria Math" w:cs="Cambria Math"/>
          <w:color w:val="000000"/>
          <w:szCs w:val="24"/>
          <w:shd w:val="clear" w:color="auto" w:fill="FFFFFF"/>
        </w:rPr>
        <w:t xml:space="preserve"> 0.709</w:t>
      </w:r>
    </w:p>
    <w:p w14:paraId="4A7562B5" w14:textId="1458910C" w:rsidR="0083341B" w:rsidRDefault="0083341B" w:rsidP="00E14925">
      <w:pPr>
        <w:tabs>
          <w:tab w:val="left" w:pos="6510"/>
        </w:tabs>
        <w:rPr>
          <w:rFonts w:ascii="Cambria Math" w:hAnsi="Cambria Math" w:cs="Cambria Math"/>
          <w:color w:val="000000"/>
          <w:szCs w:val="24"/>
          <w:shd w:val="clear" w:color="auto" w:fill="FFFFFF"/>
        </w:rPr>
      </w:pPr>
    </w:p>
    <w:p w14:paraId="0B5F642F" w14:textId="3003F7D7" w:rsidR="0083341B" w:rsidRDefault="0083341B" w:rsidP="00E14925">
      <w:pPr>
        <w:tabs>
          <w:tab w:val="left" w:pos="6510"/>
        </w:tabs>
      </w:pPr>
      <w:r>
        <w:t>8. Pour 5 valeurs du rhéostat (0, 25Ω, 50Ω, 75Ω et 100Ω), compléter le tableau ci-dessous à partir des indications fournies par le wattmètre.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23"/>
        <w:gridCol w:w="1781"/>
        <w:gridCol w:w="1781"/>
        <w:gridCol w:w="1781"/>
        <w:gridCol w:w="1781"/>
        <w:gridCol w:w="1781"/>
      </w:tblGrid>
      <w:tr w:rsidR="002B4D26" w14:paraId="3087FCF3" w14:textId="77777777" w:rsidTr="00F55F87">
        <w:tc>
          <w:tcPr>
            <w:tcW w:w="1263" w:type="dxa"/>
          </w:tcPr>
          <w:p w14:paraId="4A7F9969" w14:textId="2347CFF2" w:rsidR="0083341B" w:rsidRDefault="0083341B" w:rsidP="00AE7A03">
            <w:pPr>
              <w:tabs>
                <w:tab w:val="left" w:pos="6510"/>
              </w:tabs>
              <w:jc w:val="center"/>
            </w:pPr>
            <w:r>
              <w:t>R</w:t>
            </w:r>
          </w:p>
        </w:tc>
        <w:tc>
          <w:tcPr>
            <w:tcW w:w="2141" w:type="dxa"/>
          </w:tcPr>
          <w:p w14:paraId="64EF836C" w14:textId="21C9A508" w:rsidR="0083341B" w:rsidRDefault="0083341B" w:rsidP="00AE7A03">
            <w:pPr>
              <w:tabs>
                <w:tab w:val="left" w:pos="6510"/>
              </w:tabs>
              <w:jc w:val="center"/>
            </w:pPr>
            <w:r>
              <w:t>0 Ω</w:t>
            </w:r>
          </w:p>
        </w:tc>
        <w:tc>
          <w:tcPr>
            <w:tcW w:w="1392" w:type="dxa"/>
          </w:tcPr>
          <w:p w14:paraId="5391AFCF" w14:textId="0FC4C08A" w:rsidR="0083341B" w:rsidRDefault="0083341B" w:rsidP="00AE7A03">
            <w:pPr>
              <w:tabs>
                <w:tab w:val="left" w:pos="6510"/>
              </w:tabs>
              <w:jc w:val="center"/>
            </w:pPr>
            <w:r>
              <w:t>25 Ω</w:t>
            </w:r>
          </w:p>
          <w:p w14:paraId="17126F6B" w14:textId="77777777" w:rsidR="0083341B" w:rsidRDefault="0083341B" w:rsidP="00AE7A03">
            <w:pPr>
              <w:tabs>
                <w:tab w:val="left" w:pos="6510"/>
              </w:tabs>
              <w:jc w:val="center"/>
            </w:pPr>
          </w:p>
        </w:tc>
        <w:tc>
          <w:tcPr>
            <w:tcW w:w="1507" w:type="dxa"/>
          </w:tcPr>
          <w:p w14:paraId="39491FD5" w14:textId="21A76265" w:rsidR="0083341B" w:rsidRDefault="0083341B" w:rsidP="00AE7A03">
            <w:pPr>
              <w:tabs>
                <w:tab w:val="left" w:pos="6510"/>
              </w:tabs>
              <w:jc w:val="center"/>
            </w:pPr>
            <w:r>
              <w:t>50 Ω</w:t>
            </w:r>
          </w:p>
        </w:tc>
        <w:tc>
          <w:tcPr>
            <w:tcW w:w="1659" w:type="dxa"/>
          </w:tcPr>
          <w:p w14:paraId="4556FE8D" w14:textId="417E4BD0" w:rsidR="0083341B" w:rsidRDefault="0083341B" w:rsidP="00AE7A03">
            <w:pPr>
              <w:tabs>
                <w:tab w:val="left" w:pos="6510"/>
              </w:tabs>
              <w:jc w:val="center"/>
            </w:pPr>
            <w:r>
              <w:t>75 Ω</w:t>
            </w:r>
          </w:p>
        </w:tc>
        <w:tc>
          <w:tcPr>
            <w:tcW w:w="1666" w:type="dxa"/>
          </w:tcPr>
          <w:p w14:paraId="35704EB3" w14:textId="27DA904E" w:rsidR="0083341B" w:rsidRDefault="0083341B" w:rsidP="00AE7A03">
            <w:pPr>
              <w:tabs>
                <w:tab w:val="left" w:pos="6510"/>
              </w:tabs>
              <w:jc w:val="center"/>
            </w:pPr>
            <w:r>
              <w:t>100 Ω</w:t>
            </w:r>
          </w:p>
        </w:tc>
      </w:tr>
      <w:tr w:rsidR="002B4D26" w14:paraId="5BF70421" w14:textId="77777777" w:rsidTr="00F55F87">
        <w:trPr>
          <w:trHeight w:val="739"/>
        </w:trPr>
        <w:tc>
          <w:tcPr>
            <w:tcW w:w="1263" w:type="dxa"/>
          </w:tcPr>
          <w:p w14:paraId="09A090B3" w14:textId="45775A3E" w:rsidR="0083341B" w:rsidRDefault="0083341B" w:rsidP="0083341B">
            <w:pPr>
              <w:tabs>
                <w:tab w:val="left" w:pos="6510"/>
              </w:tabs>
              <w:jc w:val="center"/>
            </w:pPr>
            <w:proofErr w:type="gramStart"/>
            <w:r>
              <w:t>cos</w:t>
            </w:r>
            <w:proofErr w:type="gramEnd"/>
            <w:r>
              <w:t>(</w:t>
            </w:r>
            <w:r w:rsidRPr="00F93767">
              <w:t>ϕ</w:t>
            </w:r>
            <w:r>
              <w:t>)</w:t>
            </w:r>
          </w:p>
        </w:tc>
        <w:tc>
          <w:tcPr>
            <w:tcW w:w="2141" w:type="dxa"/>
          </w:tcPr>
          <w:p w14:paraId="6BFFBA89" w14:textId="1B57AF79" w:rsidR="0083341B" w:rsidRDefault="0083341B" w:rsidP="00AE7A03">
            <w:pPr>
              <w:tabs>
                <w:tab w:val="left" w:pos="6510"/>
              </w:tabs>
              <w:jc w:val="center"/>
            </w:pPr>
            <w:r>
              <w:t>0.237</w:t>
            </w:r>
          </w:p>
        </w:tc>
        <w:tc>
          <w:tcPr>
            <w:tcW w:w="1392" w:type="dxa"/>
          </w:tcPr>
          <w:p w14:paraId="4CA405D1" w14:textId="5E8D1099" w:rsidR="0083341B" w:rsidRDefault="0083341B" w:rsidP="00AE7A03">
            <w:pPr>
              <w:tabs>
                <w:tab w:val="left" w:pos="6510"/>
              </w:tabs>
              <w:jc w:val="center"/>
            </w:pPr>
            <w:r>
              <w:t>0.538</w:t>
            </w:r>
          </w:p>
        </w:tc>
        <w:tc>
          <w:tcPr>
            <w:tcW w:w="1507" w:type="dxa"/>
          </w:tcPr>
          <w:p w14:paraId="4B7FFA11" w14:textId="5C039975" w:rsidR="0083341B" w:rsidRDefault="00F55F87" w:rsidP="00AE7A03">
            <w:pPr>
              <w:tabs>
                <w:tab w:val="left" w:pos="6510"/>
              </w:tabs>
              <w:jc w:val="center"/>
            </w:pPr>
            <w:r>
              <w:t>0.72</w:t>
            </w:r>
          </w:p>
        </w:tc>
        <w:tc>
          <w:tcPr>
            <w:tcW w:w="1659" w:type="dxa"/>
          </w:tcPr>
          <w:p w14:paraId="07A94189" w14:textId="4CB21028" w:rsidR="0083341B" w:rsidRDefault="00F55F87" w:rsidP="00AE7A03">
            <w:pPr>
              <w:tabs>
                <w:tab w:val="left" w:pos="6510"/>
              </w:tabs>
              <w:jc w:val="center"/>
            </w:pPr>
            <w:r>
              <w:t>0.824</w:t>
            </w:r>
          </w:p>
        </w:tc>
        <w:tc>
          <w:tcPr>
            <w:tcW w:w="1666" w:type="dxa"/>
          </w:tcPr>
          <w:p w14:paraId="0343D2B4" w14:textId="26730CEA" w:rsidR="0083341B" w:rsidRDefault="00F55F87" w:rsidP="00AE7A03">
            <w:pPr>
              <w:tabs>
                <w:tab w:val="left" w:pos="6510"/>
              </w:tabs>
              <w:jc w:val="center"/>
            </w:pPr>
            <w:r>
              <w:t>0.877</w:t>
            </w:r>
          </w:p>
        </w:tc>
      </w:tr>
      <w:tr w:rsidR="002B4D26" w14:paraId="57B514A6" w14:textId="77777777" w:rsidTr="00F55F87">
        <w:tc>
          <w:tcPr>
            <w:tcW w:w="1263" w:type="dxa"/>
          </w:tcPr>
          <w:p w14:paraId="4D10BA41" w14:textId="7155F499" w:rsidR="0083341B" w:rsidRDefault="0083341B" w:rsidP="0083341B">
            <w:pPr>
              <w:tabs>
                <w:tab w:val="left" w:pos="6510"/>
              </w:tabs>
              <w:jc w:val="center"/>
            </w:pPr>
            <w:r w:rsidRPr="00F93767">
              <w:t>Φ</w:t>
            </w:r>
          </w:p>
          <w:p w14:paraId="609E3A93" w14:textId="40566295" w:rsidR="0083341B" w:rsidRDefault="0083341B" w:rsidP="0083341B">
            <w:pPr>
              <w:tabs>
                <w:tab w:val="left" w:pos="6510"/>
              </w:tabs>
              <w:jc w:val="center"/>
            </w:pPr>
          </w:p>
        </w:tc>
        <w:tc>
          <w:tcPr>
            <w:tcW w:w="2141" w:type="dxa"/>
          </w:tcPr>
          <w:p w14:paraId="50D9C6C9" w14:textId="455DD63A" w:rsidR="0083341B" w:rsidRDefault="00F55F87" w:rsidP="00AE7A03">
            <w:pPr>
              <w:tabs>
                <w:tab w:val="left" w:pos="6510"/>
              </w:tabs>
              <w:jc w:val="center"/>
            </w:pPr>
            <w:proofErr w:type="spellStart"/>
            <w:proofErr w:type="gramStart"/>
            <w:r>
              <w:t>arccos</w:t>
            </w:r>
            <w:proofErr w:type="spellEnd"/>
            <w:r>
              <w:t>(</w:t>
            </w:r>
            <w:proofErr w:type="gramEnd"/>
            <w:r>
              <w:t>0.237) = 1.331</w:t>
            </w:r>
          </w:p>
        </w:tc>
        <w:tc>
          <w:tcPr>
            <w:tcW w:w="1392" w:type="dxa"/>
          </w:tcPr>
          <w:p w14:paraId="564FECDE" w14:textId="1CD25E56" w:rsidR="0083341B" w:rsidRDefault="00E17B76" w:rsidP="0083341B">
            <w:pPr>
              <w:tabs>
                <w:tab w:val="left" w:pos="6510"/>
              </w:tabs>
              <w:jc w:val="center"/>
            </w:pPr>
            <w:proofErr w:type="spellStart"/>
            <w:proofErr w:type="gramStart"/>
            <w:r>
              <w:t>arccos</w:t>
            </w:r>
            <w:proofErr w:type="spellEnd"/>
            <w:r>
              <w:t>(</w:t>
            </w:r>
            <w:proofErr w:type="gramEnd"/>
            <w:r>
              <w:t>0.</w:t>
            </w:r>
            <w:r>
              <w:t>538</w:t>
            </w:r>
            <w:r>
              <w:t>) = 1.003</w:t>
            </w:r>
          </w:p>
        </w:tc>
        <w:tc>
          <w:tcPr>
            <w:tcW w:w="1507" w:type="dxa"/>
          </w:tcPr>
          <w:p w14:paraId="533EEAF9" w14:textId="44D37F33" w:rsidR="0083341B" w:rsidRDefault="00E17B76" w:rsidP="00AE7A03">
            <w:pPr>
              <w:tabs>
                <w:tab w:val="left" w:pos="6510"/>
              </w:tabs>
              <w:jc w:val="center"/>
            </w:pPr>
            <w:proofErr w:type="spellStart"/>
            <w:proofErr w:type="gramStart"/>
            <w:r>
              <w:t>arccos</w:t>
            </w:r>
            <w:proofErr w:type="spellEnd"/>
            <w:r>
              <w:t>(</w:t>
            </w:r>
            <w:proofErr w:type="gramEnd"/>
            <w:r>
              <w:t>0.</w:t>
            </w:r>
            <w:r>
              <w:t>72</w:t>
            </w:r>
            <w:r>
              <w:t>) = 0.767</w:t>
            </w:r>
          </w:p>
        </w:tc>
        <w:tc>
          <w:tcPr>
            <w:tcW w:w="1659" w:type="dxa"/>
          </w:tcPr>
          <w:p w14:paraId="2FC922A2" w14:textId="6ED1AA6D" w:rsidR="0083341B" w:rsidRDefault="00E17B76" w:rsidP="00AE7A03">
            <w:pPr>
              <w:tabs>
                <w:tab w:val="left" w:pos="6510"/>
              </w:tabs>
              <w:jc w:val="center"/>
            </w:pPr>
            <w:proofErr w:type="spellStart"/>
            <w:proofErr w:type="gramStart"/>
            <w:r>
              <w:t>arccos</w:t>
            </w:r>
            <w:proofErr w:type="spellEnd"/>
            <w:r>
              <w:t>(</w:t>
            </w:r>
            <w:proofErr w:type="gramEnd"/>
            <w:r>
              <w:t>0.</w:t>
            </w:r>
            <w:r>
              <w:t>824</w:t>
            </w:r>
            <w:r>
              <w:t>) = 0.603</w:t>
            </w:r>
          </w:p>
        </w:tc>
        <w:tc>
          <w:tcPr>
            <w:tcW w:w="1666" w:type="dxa"/>
          </w:tcPr>
          <w:p w14:paraId="524261F7" w14:textId="7976292B" w:rsidR="0083341B" w:rsidRDefault="00E17B76" w:rsidP="00AE7A03">
            <w:pPr>
              <w:tabs>
                <w:tab w:val="left" w:pos="6510"/>
              </w:tabs>
              <w:jc w:val="center"/>
            </w:pPr>
            <w:proofErr w:type="spellStart"/>
            <w:proofErr w:type="gramStart"/>
            <w:r>
              <w:t>arccos</w:t>
            </w:r>
            <w:proofErr w:type="spellEnd"/>
            <w:r>
              <w:t>(</w:t>
            </w:r>
            <w:proofErr w:type="gramEnd"/>
            <w:r>
              <w:t>0.</w:t>
            </w:r>
            <w:r>
              <w:t>877</w:t>
            </w:r>
            <w:r>
              <w:t xml:space="preserve">) = </w:t>
            </w:r>
            <w:r>
              <w:t>0.501</w:t>
            </w:r>
          </w:p>
        </w:tc>
      </w:tr>
      <w:tr w:rsidR="002B4D26" w14:paraId="31B9D806" w14:textId="77777777" w:rsidTr="00F55F87">
        <w:tc>
          <w:tcPr>
            <w:tcW w:w="1263" w:type="dxa"/>
          </w:tcPr>
          <w:p w14:paraId="498263B7" w14:textId="77777777" w:rsidR="0083341B" w:rsidRDefault="0083341B" w:rsidP="0083341B">
            <w:pPr>
              <w:tabs>
                <w:tab w:val="left" w:pos="6510"/>
              </w:tabs>
              <w:jc w:val="center"/>
            </w:pPr>
            <w:proofErr w:type="spellStart"/>
            <w:r>
              <w:t>Ptotal</w:t>
            </w:r>
            <w:proofErr w:type="spellEnd"/>
          </w:p>
          <w:p w14:paraId="4528624A" w14:textId="09958E57" w:rsidR="0083341B" w:rsidRDefault="0083341B" w:rsidP="0083341B">
            <w:pPr>
              <w:tabs>
                <w:tab w:val="left" w:pos="6510"/>
              </w:tabs>
              <w:jc w:val="center"/>
            </w:pPr>
          </w:p>
        </w:tc>
        <w:tc>
          <w:tcPr>
            <w:tcW w:w="2141" w:type="dxa"/>
          </w:tcPr>
          <w:p w14:paraId="394F96F0" w14:textId="79C879FB" w:rsidR="0083341B" w:rsidRDefault="0083341B" w:rsidP="00AE7A03">
            <w:pPr>
              <w:tabs>
                <w:tab w:val="left" w:pos="6510"/>
              </w:tabs>
              <w:jc w:val="center"/>
            </w:pPr>
            <w:r>
              <w:t>3*0.760</w:t>
            </w:r>
            <w:r w:rsidR="00F55F87">
              <w:t xml:space="preserve"> </w:t>
            </w:r>
            <w:r>
              <w:t>=</w:t>
            </w:r>
            <w:r w:rsidR="00F55F87">
              <w:t xml:space="preserve"> 2.28W</w:t>
            </w:r>
          </w:p>
        </w:tc>
        <w:tc>
          <w:tcPr>
            <w:tcW w:w="1392" w:type="dxa"/>
          </w:tcPr>
          <w:p w14:paraId="3D5E37CD" w14:textId="099FD77D" w:rsidR="0083341B" w:rsidRDefault="0083341B" w:rsidP="00E17B76">
            <w:pPr>
              <w:tabs>
                <w:tab w:val="left" w:pos="6510"/>
              </w:tabs>
              <w:jc w:val="center"/>
            </w:pPr>
            <w:r>
              <w:t>3*1.47</w:t>
            </w:r>
            <w:r w:rsidR="00F55F87">
              <w:t xml:space="preserve"> =</w:t>
            </w:r>
            <w:r w:rsidR="00E17B76">
              <w:t xml:space="preserve"> </w:t>
            </w:r>
            <w:r w:rsidR="00E17B76">
              <w:t>4.41</w:t>
            </w:r>
            <w:r w:rsidR="00E17B76">
              <w:t>W</w:t>
            </w:r>
          </w:p>
        </w:tc>
        <w:tc>
          <w:tcPr>
            <w:tcW w:w="1507" w:type="dxa"/>
          </w:tcPr>
          <w:p w14:paraId="628F794E" w14:textId="0F637B47" w:rsidR="0083341B" w:rsidRDefault="00F55F87" w:rsidP="00AE7A03">
            <w:pPr>
              <w:tabs>
                <w:tab w:val="left" w:pos="6510"/>
              </w:tabs>
              <w:jc w:val="center"/>
            </w:pPr>
            <w:r>
              <w:t>3*1.64 =</w:t>
            </w:r>
            <w:r w:rsidR="00E17B76">
              <w:t xml:space="preserve"> </w:t>
            </w:r>
            <w:r w:rsidR="00E17B76">
              <w:t>4.92</w:t>
            </w:r>
            <w:r w:rsidR="002B4D26">
              <w:t>W</w:t>
            </w:r>
          </w:p>
        </w:tc>
        <w:tc>
          <w:tcPr>
            <w:tcW w:w="1659" w:type="dxa"/>
          </w:tcPr>
          <w:p w14:paraId="352D8A44" w14:textId="767D0D02" w:rsidR="0083341B" w:rsidRDefault="00F55F87" w:rsidP="00AE7A03">
            <w:pPr>
              <w:tabs>
                <w:tab w:val="left" w:pos="6510"/>
              </w:tabs>
              <w:jc w:val="center"/>
            </w:pPr>
            <w:r>
              <w:t xml:space="preserve">3*1.52 = </w:t>
            </w:r>
            <w:r w:rsidR="00E17B76">
              <w:t>4.56</w:t>
            </w:r>
            <w:r w:rsidR="002B4D26">
              <w:t>W</w:t>
            </w:r>
          </w:p>
        </w:tc>
        <w:tc>
          <w:tcPr>
            <w:tcW w:w="1666" w:type="dxa"/>
          </w:tcPr>
          <w:p w14:paraId="2F1E1FE1" w14:textId="36690B1A" w:rsidR="0083341B" w:rsidRDefault="00F55F87" w:rsidP="00AE7A03">
            <w:pPr>
              <w:tabs>
                <w:tab w:val="left" w:pos="6510"/>
              </w:tabs>
              <w:jc w:val="center"/>
            </w:pPr>
            <w:r>
              <w:t xml:space="preserve">3*1.37 = </w:t>
            </w:r>
            <w:r w:rsidR="00E17B76">
              <w:t>4.11</w:t>
            </w:r>
            <w:r w:rsidR="002B4D26">
              <w:t>W</w:t>
            </w:r>
          </w:p>
        </w:tc>
      </w:tr>
      <w:tr w:rsidR="002B4D26" w14:paraId="41995C16" w14:textId="77777777" w:rsidTr="00F55F87">
        <w:tc>
          <w:tcPr>
            <w:tcW w:w="1263" w:type="dxa"/>
          </w:tcPr>
          <w:p w14:paraId="4B391D17" w14:textId="77777777" w:rsidR="0083341B" w:rsidRDefault="0083341B" w:rsidP="0083341B">
            <w:pPr>
              <w:tabs>
                <w:tab w:val="left" w:pos="6510"/>
              </w:tabs>
              <w:jc w:val="center"/>
            </w:pPr>
            <w:proofErr w:type="spellStart"/>
            <w:r>
              <w:t>Qtotal</w:t>
            </w:r>
            <w:proofErr w:type="spellEnd"/>
          </w:p>
          <w:p w14:paraId="41A13D7D" w14:textId="2A384198" w:rsidR="0083341B" w:rsidRDefault="0083341B" w:rsidP="0083341B">
            <w:pPr>
              <w:tabs>
                <w:tab w:val="left" w:pos="6510"/>
              </w:tabs>
              <w:jc w:val="center"/>
            </w:pPr>
          </w:p>
        </w:tc>
        <w:tc>
          <w:tcPr>
            <w:tcW w:w="2141" w:type="dxa"/>
          </w:tcPr>
          <w:p w14:paraId="61C0C00C" w14:textId="1173196F" w:rsidR="0083341B" w:rsidRDefault="0083341B" w:rsidP="00AE7A03">
            <w:pPr>
              <w:tabs>
                <w:tab w:val="left" w:pos="6510"/>
              </w:tabs>
              <w:jc w:val="center"/>
            </w:pPr>
            <w:r>
              <w:t>3*3.15</w:t>
            </w:r>
            <w:r w:rsidR="00F55F87">
              <w:t xml:space="preserve"> </w:t>
            </w:r>
            <w:r>
              <w:t>=</w:t>
            </w:r>
            <w:r w:rsidR="00F55F87">
              <w:t xml:space="preserve"> 9.45VAR</w:t>
            </w:r>
          </w:p>
        </w:tc>
        <w:tc>
          <w:tcPr>
            <w:tcW w:w="1392" w:type="dxa"/>
          </w:tcPr>
          <w:p w14:paraId="3A946BD2" w14:textId="34C5CA04" w:rsidR="0083341B" w:rsidRDefault="0083341B" w:rsidP="0083341B">
            <w:pPr>
              <w:tabs>
                <w:tab w:val="left" w:pos="6510"/>
              </w:tabs>
              <w:jc w:val="center"/>
            </w:pPr>
            <w:r>
              <w:t>3*2.3</w:t>
            </w:r>
            <w:r w:rsidR="00F55F87">
              <w:t xml:space="preserve"> =</w:t>
            </w:r>
            <w:r w:rsidR="00E17B76">
              <w:t xml:space="preserve"> 6.90</w:t>
            </w:r>
            <w:r w:rsidR="002B4D26">
              <w:t xml:space="preserve"> </w:t>
            </w:r>
            <w:r w:rsidR="002B4D26">
              <w:t>VAR</w:t>
            </w:r>
          </w:p>
        </w:tc>
        <w:tc>
          <w:tcPr>
            <w:tcW w:w="1507" w:type="dxa"/>
          </w:tcPr>
          <w:p w14:paraId="6AF91A7F" w14:textId="1A40C6FF" w:rsidR="0083341B" w:rsidRDefault="00F55F87" w:rsidP="00AE7A03">
            <w:pPr>
              <w:tabs>
                <w:tab w:val="left" w:pos="6510"/>
              </w:tabs>
              <w:jc w:val="center"/>
            </w:pPr>
            <w:r>
              <w:t>3*1.55 =</w:t>
            </w:r>
            <w:r w:rsidR="00E17B76">
              <w:t xml:space="preserve"> </w:t>
            </w:r>
            <w:r w:rsidR="00E17B76">
              <w:t>4.65</w:t>
            </w:r>
            <w:r w:rsidR="002B4D26">
              <w:t xml:space="preserve"> </w:t>
            </w:r>
            <w:r w:rsidR="002B4D26">
              <w:t>VAR</w:t>
            </w:r>
          </w:p>
        </w:tc>
        <w:tc>
          <w:tcPr>
            <w:tcW w:w="1659" w:type="dxa"/>
          </w:tcPr>
          <w:p w14:paraId="717A77B7" w14:textId="37A59C0F" w:rsidR="0083341B" w:rsidRDefault="00F55F87" w:rsidP="00AE7A03">
            <w:pPr>
              <w:tabs>
                <w:tab w:val="left" w:pos="6510"/>
              </w:tabs>
              <w:jc w:val="center"/>
            </w:pPr>
            <w:r>
              <w:t xml:space="preserve">3*1.05 = </w:t>
            </w:r>
            <w:r w:rsidR="00E17B76">
              <w:t>3.15</w:t>
            </w:r>
            <w:r w:rsidR="002B4D26">
              <w:t xml:space="preserve"> </w:t>
            </w:r>
            <w:r w:rsidR="002B4D26">
              <w:t>VAR</w:t>
            </w:r>
          </w:p>
        </w:tc>
        <w:tc>
          <w:tcPr>
            <w:tcW w:w="1666" w:type="dxa"/>
          </w:tcPr>
          <w:p w14:paraId="024F91CF" w14:textId="027587FD" w:rsidR="0083341B" w:rsidRDefault="00F55F87" w:rsidP="00AE7A03">
            <w:pPr>
              <w:tabs>
                <w:tab w:val="left" w:pos="6510"/>
              </w:tabs>
              <w:jc w:val="center"/>
            </w:pPr>
            <w:r>
              <w:t xml:space="preserve">3*0.753 = </w:t>
            </w:r>
            <w:r w:rsidR="00E17B76">
              <w:t>2.26</w:t>
            </w:r>
            <w:r w:rsidR="002B4D26">
              <w:t xml:space="preserve"> </w:t>
            </w:r>
            <w:r w:rsidR="002B4D26">
              <w:t>VAR</w:t>
            </w:r>
          </w:p>
        </w:tc>
      </w:tr>
      <w:tr w:rsidR="002B4D26" w14:paraId="6831ADB7" w14:textId="77777777" w:rsidTr="00F55F87">
        <w:tc>
          <w:tcPr>
            <w:tcW w:w="1263" w:type="dxa"/>
          </w:tcPr>
          <w:p w14:paraId="37C259C3" w14:textId="77777777" w:rsidR="0083341B" w:rsidRDefault="0083341B" w:rsidP="0083341B">
            <w:pPr>
              <w:tabs>
                <w:tab w:val="left" w:pos="6510"/>
              </w:tabs>
              <w:jc w:val="center"/>
            </w:pPr>
            <w:proofErr w:type="spellStart"/>
            <w:r>
              <w:lastRenderedPageBreak/>
              <w:t>Stotal</w:t>
            </w:r>
            <w:proofErr w:type="spellEnd"/>
          </w:p>
          <w:p w14:paraId="336E8014" w14:textId="691DD006" w:rsidR="0083341B" w:rsidRDefault="0083341B" w:rsidP="0083341B">
            <w:pPr>
              <w:tabs>
                <w:tab w:val="left" w:pos="6510"/>
              </w:tabs>
              <w:jc w:val="center"/>
            </w:pPr>
          </w:p>
        </w:tc>
        <w:tc>
          <w:tcPr>
            <w:tcW w:w="2141" w:type="dxa"/>
          </w:tcPr>
          <w:p w14:paraId="31343FB5" w14:textId="624AE155" w:rsidR="0083341B" w:rsidRDefault="00F55F87" w:rsidP="00AE7A03">
            <w:pPr>
              <w:tabs>
                <w:tab w:val="left" w:pos="6510"/>
              </w:tabs>
              <w:jc w:val="center"/>
            </w:pPr>
            <w:r>
              <w:t xml:space="preserve">Racine(2.28²+9.45²) = </w:t>
            </w:r>
            <w:r w:rsidR="002B4D26">
              <w:t>9.72</w:t>
            </w:r>
            <w:r>
              <w:t>VA</w:t>
            </w:r>
          </w:p>
        </w:tc>
        <w:tc>
          <w:tcPr>
            <w:tcW w:w="1392" w:type="dxa"/>
          </w:tcPr>
          <w:p w14:paraId="3C7CBE53" w14:textId="556E9BFF" w:rsidR="0083341B" w:rsidRDefault="00E17B76" w:rsidP="0083341B">
            <w:pPr>
              <w:tabs>
                <w:tab w:val="left" w:pos="6510"/>
              </w:tabs>
              <w:jc w:val="center"/>
            </w:pPr>
            <w:r>
              <w:t>Racine(</w:t>
            </w:r>
            <w:r w:rsidR="002B4D26">
              <w:t>4.41</w:t>
            </w:r>
            <w:r>
              <w:t>²+</w:t>
            </w:r>
            <w:r w:rsidR="002B4D26">
              <w:t>6.90</w:t>
            </w:r>
            <w:r>
              <w:t xml:space="preserve">²) = </w:t>
            </w:r>
            <w:r w:rsidR="002B4D26">
              <w:t>8.19</w:t>
            </w:r>
            <w:r w:rsidR="002B4D26">
              <w:t xml:space="preserve"> </w:t>
            </w:r>
            <w:r>
              <w:t>VA</w:t>
            </w:r>
          </w:p>
        </w:tc>
        <w:tc>
          <w:tcPr>
            <w:tcW w:w="1507" w:type="dxa"/>
          </w:tcPr>
          <w:p w14:paraId="189E3924" w14:textId="2C9DFABA" w:rsidR="0083341B" w:rsidRDefault="00E17B76" w:rsidP="00AE7A03">
            <w:pPr>
              <w:tabs>
                <w:tab w:val="left" w:pos="6510"/>
              </w:tabs>
              <w:jc w:val="center"/>
            </w:pPr>
            <w:r>
              <w:t>Racine(</w:t>
            </w:r>
            <w:r w:rsidR="002B4D26">
              <w:t>4.92</w:t>
            </w:r>
            <w:r>
              <w:t>²+</w:t>
            </w:r>
            <w:r w:rsidR="002B4D26">
              <w:t>4.65</w:t>
            </w:r>
            <w:r>
              <w:t xml:space="preserve">²) = </w:t>
            </w:r>
            <w:r w:rsidR="002B4D26">
              <w:t>6.77</w:t>
            </w:r>
            <w:r w:rsidR="002B4D26">
              <w:t xml:space="preserve"> </w:t>
            </w:r>
            <w:r>
              <w:t>VA</w:t>
            </w:r>
          </w:p>
        </w:tc>
        <w:tc>
          <w:tcPr>
            <w:tcW w:w="1659" w:type="dxa"/>
          </w:tcPr>
          <w:p w14:paraId="0902DC65" w14:textId="0C9F6C32" w:rsidR="0083341B" w:rsidRDefault="00E17B76" w:rsidP="00AE7A03">
            <w:pPr>
              <w:tabs>
                <w:tab w:val="left" w:pos="6510"/>
              </w:tabs>
              <w:jc w:val="center"/>
            </w:pPr>
            <w:r>
              <w:t>Racine(</w:t>
            </w:r>
            <w:r w:rsidR="002B4D26">
              <w:t>4.56</w:t>
            </w:r>
            <w:r>
              <w:t>²+</w:t>
            </w:r>
            <w:r w:rsidR="002B4D26">
              <w:t>3.15</w:t>
            </w:r>
            <w:r>
              <w:t xml:space="preserve">²) = </w:t>
            </w:r>
            <w:r w:rsidR="002B4D26">
              <w:t>5.54</w:t>
            </w:r>
            <w:r w:rsidR="002B4D26">
              <w:t xml:space="preserve"> </w:t>
            </w:r>
            <w:r>
              <w:t>VA</w:t>
            </w:r>
          </w:p>
        </w:tc>
        <w:tc>
          <w:tcPr>
            <w:tcW w:w="1666" w:type="dxa"/>
          </w:tcPr>
          <w:p w14:paraId="4DCDB8A7" w14:textId="24A74B0B" w:rsidR="0083341B" w:rsidRDefault="00E17B76" w:rsidP="00AE7A03">
            <w:pPr>
              <w:tabs>
                <w:tab w:val="left" w:pos="6510"/>
              </w:tabs>
              <w:jc w:val="center"/>
            </w:pPr>
            <w:r>
              <w:t>Racine(</w:t>
            </w:r>
            <w:r w:rsidR="002B4D26">
              <w:t>4.11</w:t>
            </w:r>
            <w:r>
              <w:t>²+</w:t>
            </w:r>
            <w:r w:rsidR="002B4D26">
              <w:t>2.26</w:t>
            </w:r>
            <w:r>
              <w:t xml:space="preserve">²) = </w:t>
            </w:r>
            <w:r w:rsidR="002B4D26">
              <w:t>4.69</w:t>
            </w:r>
            <w:r w:rsidR="002B4D26">
              <w:t xml:space="preserve"> </w:t>
            </w:r>
            <w:r>
              <w:t>VA</w:t>
            </w:r>
          </w:p>
        </w:tc>
      </w:tr>
    </w:tbl>
    <w:p w14:paraId="6B603574" w14:textId="5420CAB2" w:rsidR="0083341B" w:rsidRDefault="00F55F87" w:rsidP="00E14925">
      <w:pPr>
        <w:tabs>
          <w:tab w:val="left" w:pos="6510"/>
        </w:tabs>
      </w:pPr>
      <w:r>
        <w:t>9. Représenter sur le même graphique les 5 triangles des puissances à l’échelle. Faire apparaître les déphasages.</w:t>
      </w:r>
    </w:p>
    <w:p w14:paraId="090CF818" w14:textId="518D5AFA" w:rsidR="00F55F87" w:rsidRDefault="000B0FD9" w:rsidP="00E14925">
      <w:pPr>
        <w:tabs>
          <w:tab w:val="left" w:pos="6510"/>
        </w:tabs>
      </w:pPr>
      <w:r>
        <w:t xml:space="preserve">Réponse : </w:t>
      </w:r>
      <w:r w:rsidR="001553CF">
        <w:rPr>
          <w:noProof/>
        </w:rPr>
        <w:drawing>
          <wp:inline distT="0" distB="0" distL="0" distR="0" wp14:anchorId="057AF68C" wp14:editId="40F35193">
            <wp:extent cx="6115050" cy="634365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634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1B072" w14:textId="77777777" w:rsidR="00F55F87" w:rsidRPr="00F55F87" w:rsidRDefault="00F55F87" w:rsidP="00E14925">
      <w:pPr>
        <w:tabs>
          <w:tab w:val="left" w:pos="6510"/>
        </w:tabs>
      </w:pPr>
    </w:p>
    <w:p w14:paraId="7044027F" w14:textId="166ADB96" w:rsidR="00F55F87" w:rsidRDefault="00F55F87" w:rsidP="00E14925">
      <w:pPr>
        <w:tabs>
          <w:tab w:val="left" w:pos="6510"/>
        </w:tabs>
      </w:pPr>
      <w:r>
        <w:t>10. Comment se comporte la charge en fonction de la valeur du rhéostat ?</w:t>
      </w:r>
    </w:p>
    <w:p w14:paraId="671B6D21" w14:textId="225A4947" w:rsidR="00F55F87" w:rsidRDefault="000B0FD9" w:rsidP="00E14925">
      <w:pPr>
        <w:tabs>
          <w:tab w:val="left" w:pos="6510"/>
        </w:tabs>
      </w:pPr>
      <w:r>
        <w:t xml:space="preserve">Réponse : </w:t>
      </w:r>
      <w:r w:rsidR="00F55F87">
        <w:t xml:space="preserve">Gemini Pro </w:t>
      </w:r>
    </w:p>
    <w:p w14:paraId="467C390C" w14:textId="11F03137" w:rsidR="00F55F87" w:rsidRDefault="00F55F87" w:rsidP="00F55F87">
      <w:pPr>
        <w:pStyle w:val="Titre1"/>
        <w:numPr>
          <w:ilvl w:val="0"/>
          <w:numId w:val="0"/>
        </w:numPr>
        <w:spacing w:after="240"/>
      </w:pPr>
      <w:r>
        <w:t>5. Etude du couplage triangle</w:t>
      </w:r>
    </w:p>
    <w:p w14:paraId="469CC473" w14:textId="143D2831" w:rsidR="00F55F87" w:rsidRDefault="00F55F87" w:rsidP="00F55F87">
      <w:r>
        <w:t>11. Régler l’inductance à 0,2 H et le rhéostat à 50 Ω.</w:t>
      </w:r>
    </w:p>
    <w:p w14:paraId="2D371EC3" w14:textId="1E9EF8B5" w:rsidR="00F55F87" w:rsidRDefault="00F55F87" w:rsidP="00F55F87"/>
    <w:p w14:paraId="53B80BD3" w14:textId="15C083CC" w:rsidR="000B0FD9" w:rsidRDefault="000B0FD9" w:rsidP="00F55F87">
      <w:r>
        <w:t>12. Câbler le montage de la Figure 5. Comment s’appellent le courant et la tension mesurés par l’ampèremètre et le voltmètre ?</w:t>
      </w:r>
    </w:p>
    <w:p w14:paraId="476BEC37" w14:textId="77777777" w:rsidR="00F55F87" w:rsidRPr="00F55F87" w:rsidRDefault="00F55F87" w:rsidP="00F55F87"/>
    <w:p w14:paraId="42D02730" w14:textId="20363CD1" w:rsidR="00F55F87" w:rsidRDefault="000B0FD9" w:rsidP="00E14925">
      <w:pPr>
        <w:tabs>
          <w:tab w:val="left" w:pos="6510"/>
        </w:tabs>
      </w:pPr>
      <w:r w:rsidRPr="000B0FD9">
        <w:rPr>
          <w:noProof/>
        </w:rPr>
        <w:drawing>
          <wp:inline distT="0" distB="0" distL="0" distR="0" wp14:anchorId="3E75CB7E" wp14:editId="480C701F">
            <wp:extent cx="6068272" cy="3124636"/>
            <wp:effectExtent l="0" t="0" r="889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3227F" w14:textId="77777777" w:rsidR="000B0FD9" w:rsidRDefault="000B0FD9" w:rsidP="00E14925">
      <w:pPr>
        <w:tabs>
          <w:tab w:val="left" w:pos="6510"/>
        </w:tabs>
        <w:rPr>
          <w:noProof/>
        </w:rPr>
      </w:pPr>
    </w:p>
    <w:p w14:paraId="5BC7D273" w14:textId="172F2FFD" w:rsidR="000B0FD9" w:rsidRDefault="000B0FD9" w:rsidP="00E14925">
      <w:pPr>
        <w:tabs>
          <w:tab w:val="left" w:pos="6510"/>
        </w:tabs>
      </w:pPr>
      <w:r>
        <w:rPr>
          <w:noProof/>
        </w:rPr>
        <w:drawing>
          <wp:inline distT="0" distB="0" distL="0" distR="0" wp14:anchorId="58E27BF4" wp14:editId="49768A04">
            <wp:extent cx="3866485" cy="2389505"/>
            <wp:effectExtent l="0" t="0" r="127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44" t="16530" r="4931" b="10727"/>
                    <a:stretch/>
                  </pic:blipFill>
                  <pic:spPr bwMode="auto">
                    <a:xfrm>
                      <a:off x="0" y="0"/>
                      <a:ext cx="3869795" cy="2391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50CC30" w14:textId="0224426C" w:rsidR="000B0FD9" w:rsidRDefault="000B0FD9" w:rsidP="00E14925">
      <w:pPr>
        <w:tabs>
          <w:tab w:val="left" w:pos="6510"/>
        </w:tabs>
      </w:pPr>
    </w:p>
    <w:p w14:paraId="4414EAF2" w14:textId="3A3F7450" w:rsidR="000B0FD9" w:rsidRDefault="000B0FD9" w:rsidP="00E14925">
      <w:pPr>
        <w:tabs>
          <w:tab w:val="left" w:pos="6510"/>
        </w:tabs>
      </w:pPr>
      <w:r>
        <w:t>Réponse : La tension mesurée s’appelle la tension composée (la tension entre phase).</w:t>
      </w:r>
    </w:p>
    <w:p w14:paraId="27DA554B" w14:textId="7E06F77B" w:rsidR="000B0FD9" w:rsidRDefault="000B0FD9" w:rsidP="00E14925">
      <w:pPr>
        <w:tabs>
          <w:tab w:val="left" w:pos="6510"/>
        </w:tabs>
      </w:pPr>
    </w:p>
    <w:p w14:paraId="6C5136B2" w14:textId="21BB5429" w:rsidR="000B0FD9" w:rsidRDefault="000B0FD9" w:rsidP="00E14925">
      <w:pPr>
        <w:tabs>
          <w:tab w:val="left" w:pos="6510"/>
        </w:tabs>
      </w:pPr>
      <w:r>
        <w:t>13. Mesurer le courant J. En déduire le rapport entre le courant I fournie par l’alimentation et ce courant J.</w:t>
      </w:r>
    </w:p>
    <w:p w14:paraId="2A98794B" w14:textId="1E42BB25" w:rsidR="000B0FD9" w:rsidRDefault="000B0FD9" w:rsidP="00E14925">
      <w:pPr>
        <w:tabs>
          <w:tab w:val="left" w:pos="6510"/>
        </w:tabs>
      </w:pPr>
      <w:r>
        <w:t xml:space="preserve">Réponse : J = 0.263A, </w:t>
      </w:r>
      <w:r w:rsidR="0045751A">
        <w:t xml:space="preserve">le rapport est le facteur </w:t>
      </w:r>
      <w:proofErr w:type="gramStart"/>
      <w:r w:rsidR="0045751A">
        <w:t>Racine(</w:t>
      </w:r>
      <w:proofErr w:type="gramEnd"/>
      <w:r w:rsidR="0045751A">
        <w:t>3).</w:t>
      </w:r>
    </w:p>
    <w:p w14:paraId="4334E400" w14:textId="01123E1B" w:rsidR="000B0FD9" w:rsidRDefault="000B0FD9" w:rsidP="00E14925">
      <w:pPr>
        <w:tabs>
          <w:tab w:val="left" w:pos="6510"/>
        </w:tabs>
      </w:pPr>
    </w:p>
    <w:p w14:paraId="33E5461C" w14:textId="33CFEB6E" w:rsidR="0045751A" w:rsidRDefault="0045751A" w:rsidP="00E14925">
      <w:pPr>
        <w:tabs>
          <w:tab w:val="left" w:pos="6510"/>
        </w:tabs>
      </w:pPr>
      <w:r>
        <w:t>14. Mesurer la tension U. En déduire la valeur de l’impédance équivalente (</w:t>
      </w:r>
      <w:proofErr w:type="spellStart"/>
      <w:r>
        <w:t>Zeq</w:t>
      </w:r>
      <w:proofErr w:type="spellEnd"/>
      <w:r>
        <w:t>). Retrouver cette valeur par le calcul.</w:t>
      </w:r>
    </w:p>
    <w:p w14:paraId="4A879EC5" w14:textId="572014B0" w:rsidR="0045751A" w:rsidRDefault="0045751A" w:rsidP="00E14925">
      <w:pPr>
        <w:tabs>
          <w:tab w:val="left" w:pos="6510"/>
        </w:tabs>
      </w:pPr>
      <w:r>
        <w:t>Réponse : U = 24,5V</w:t>
      </w:r>
    </w:p>
    <w:p w14:paraId="74ADBA0B" w14:textId="655091C5" w:rsidR="0045751A" w:rsidRDefault="0045751A" w:rsidP="00E14925">
      <w:pPr>
        <w:tabs>
          <w:tab w:val="left" w:pos="6510"/>
        </w:tabs>
      </w:pPr>
      <w:proofErr w:type="spellStart"/>
      <w:r>
        <w:t>Zeq</w:t>
      </w:r>
      <w:proofErr w:type="spellEnd"/>
      <w:r>
        <w:t xml:space="preserve"> = R + </w:t>
      </w:r>
      <w:proofErr w:type="spellStart"/>
      <w:r>
        <w:t>jLw</w:t>
      </w:r>
      <w:proofErr w:type="spellEnd"/>
    </w:p>
    <w:p w14:paraId="3FF79E20" w14:textId="1B5E3E9C" w:rsidR="0045751A" w:rsidRPr="002F12AF" w:rsidRDefault="0045751A" w:rsidP="0045751A">
      <w:pPr>
        <w:rPr>
          <w:lang w:val="en-US"/>
        </w:rPr>
      </w:pPr>
      <w:r w:rsidRPr="002F12AF">
        <w:rPr>
          <w:lang w:val="en-US"/>
        </w:rPr>
        <w:t>|</w:t>
      </w:r>
      <w:proofErr w:type="spellStart"/>
      <w:r w:rsidRPr="002F12AF">
        <w:rPr>
          <w:lang w:val="en-US"/>
        </w:rPr>
        <w:t>Zeq</w:t>
      </w:r>
      <w:proofErr w:type="spellEnd"/>
      <w:r w:rsidRPr="002F12AF">
        <w:rPr>
          <w:lang w:val="en-US"/>
        </w:rPr>
        <w:t xml:space="preserve">| = </w:t>
      </w:r>
      <w:proofErr w:type="spellStart"/>
      <w:proofErr w:type="gramStart"/>
      <w:r w:rsidRPr="002F12AF">
        <w:rPr>
          <w:lang w:val="en-US"/>
        </w:rPr>
        <w:t>racine</w:t>
      </w:r>
      <w:proofErr w:type="spellEnd"/>
      <w:r w:rsidRPr="002F12AF">
        <w:rPr>
          <w:lang w:val="en-US"/>
        </w:rPr>
        <w:t>(</w:t>
      </w:r>
      <w:proofErr w:type="gramEnd"/>
      <w:r w:rsidRPr="002F12AF">
        <w:rPr>
          <w:lang w:val="en-US"/>
        </w:rPr>
        <w:t>R² + (</w:t>
      </w:r>
      <w:proofErr w:type="spellStart"/>
      <w:r w:rsidRPr="002F12AF">
        <w:rPr>
          <w:lang w:val="en-US"/>
        </w:rPr>
        <w:t>Lw</w:t>
      </w:r>
      <w:proofErr w:type="spellEnd"/>
      <w:r w:rsidRPr="002F12AF">
        <w:rPr>
          <w:lang w:val="en-US"/>
        </w:rPr>
        <w:t xml:space="preserve">)²) = </w:t>
      </w:r>
      <w:proofErr w:type="spellStart"/>
      <w:r w:rsidRPr="002F12AF">
        <w:rPr>
          <w:lang w:val="en-US"/>
        </w:rPr>
        <w:t>racine</w:t>
      </w:r>
      <w:proofErr w:type="spellEnd"/>
      <w:r w:rsidRPr="002F12AF">
        <w:rPr>
          <w:lang w:val="en-US"/>
        </w:rPr>
        <w:t>(63² + (0.2*2pi*50)²) = 88.97  Ω</w:t>
      </w:r>
    </w:p>
    <w:p w14:paraId="0994ABFC" w14:textId="2AC38896" w:rsidR="0045751A" w:rsidRPr="002F12AF" w:rsidRDefault="0045751A" w:rsidP="0045751A">
      <w:pPr>
        <w:rPr>
          <w:lang w:val="en-US"/>
        </w:rPr>
      </w:pPr>
      <w:r w:rsidRPr="002F12AF">
        <w:rPr>
          <w:lang w:val="en-US"/>
        </w:rPr>
        <w:t xml:space="preserve">U = R * I = 88.97 * 0.263 = 23.39V </w:t>
      </w:r>
      <w:r w:rsidRPr="002F12AF">
        <w:rPr>
          <w:rFonts w:ascii="Cambria Math" w:hAnsi="Cambria Math" w:cs="Cambria Math"/>
          <w:color w:val="000000"/>
          <w:szCs w:val="24"/>
          <w:shd w:val="clear" w:color="auto" w:fill="FFFFFF"/>
          <w:lang w:val="en-US"/>
        </w:rPr>
        <w:t xml:space="preserve">≃ </w:t>
      </w:r>
      <w:r w:rsidRPr="002F12AF">
        <w:rPr>
          <w:lang w:val="en-US"/>
        </w:rPr>
        <w:t>24,5V</w:t>
      </w:r>
    </w:p>
    <w:p w14:paraId="2A5BAFF8" w14:textId="1A7A8FE4" w:rsidR="0045751A" w:rsidRPr="002F12AF" w:rsidRDefault="0045751A" w:rsidP="0045751A">
      <w:pPr>
        <w:rPr>
          <w:lang w:val="en-US"/>
        </w:rPr>
      </w:pPr>
    </w:p>
    <w:p w14:paraId="6AEEECA7" w14:textId="3AFC0FB9" w:rsidR="0045751A" w:rsidRDefault="0045751A" w:rsidP="0045751A">
      <w:r>
        <w:t xml:space="preserve">15. A partir des indications du Wattmètre, remplir le tableau ci-dessous. En déduire les puissances </w:t>
      </w:r>
      <w:proofErr w:type="spellStart"/>
      <w:r>
        <w:t>Potal</w:t>
      </w:r>
      <w:proofErr w:type="spellEnd"/>
      <w:r>
        <w:t xml:space="preserve">, </w:t>
      </w:r>
      <w:proofErr w:type="spellStart"/>
      <w:r>
        <w:t>Qtotal</w:t>
      </w:r>
      <w:proofErr w:type="spellEnd"/>
      <w:r>
        <w:t xml:space="preserve"> et </w:t>
      </w:r>
      <w:proofErr w:type="spellStart"/>
      <w:r>
        <w:t>Stotal</w:t>
      </w:r>
      <w:proofErr w:type="spellEnd"/>
      <w:r>
        <w:t xml:space="preserve"> pour la charge totale triphasée.</w:t>
      </w:r>
    </w:p>
    <w:p w14:paraId="27B1A696" w14:textId="3ABC6EFF" w:rsidR="0045751A" w:rsidRDefault="0045751A" w:rsidP="00E14925">
      <w:pPr>
        <w:tabs>
          <w:tab w:val="left" w:pos="6510"/>
        </w:tabs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91"/>
        <w:gridCol w:w="1773"/>
        <w:gridCol w:w="1945"/>
        <w:gridCol w:w="2173"/>
        <w:gridCol w:w="2146"/>
      </w:tblGrid>
      <w:tr w:rsidR="0045751A" w14:paraId="51309F25" w14:textId="77777777" w:rsidTr="00AE7A03">
        <w:tc>
          <w:tcPr>
            <w:tcW w:w="1591" w:type="dxa"/>
          </w:tcPr>
          <w:p w14:paraId="5BE422A2" w14:textId="77777777" w:rsidR="0045751A" w:rsidRDefault="0045751A" w:rsidP="00AE7A03">
            <w:pPr>
              <w:tabs>
                <w:tab w:val="left" w:pos="6510"/>
              </w:tabs>
              <w:jc w:val="center"/>
            </w:pPr>
          </w:p>
        </w:tc>
        <w:tc>
          <w:tcPr>
            <w:tcW w:w="1773" w:type="dxa"/>
          </w:tcPr>
          <w:p w14:paraId="5A117F2F" w14:textId="77777777" w:rsidR="0045751A" w:rsidRDefault="0045751A" w:rsidP="00AE7A03">
            <w:pPr>
              <w:tabs>
                <w:tab w:val="left" w:pos="6510"/>
              </w:tabs>
              <w:jc w:val="center"/>
            </w:pPr>
          </w:p>
          <w:p w14:paraId="6C492236" w14:textId="77777777" w:rsidR="0045751A" w:rsidRDefault="0045751A" w:rsidP="00AE7A03">
            <w:pPr>
              <w:tabs>
                <w:tab w:val="left" w:pos="6510"/>
              </w:tabs>
              <w:jc w:val="center"/>
            </w:pPr>
          </w:p>
        </w:tc>
        <w:tc>
          <w:tcPr>
            <w:tcW w:w="1945" w:type="dxa"/>
          </w:tcPr>
          <w:p w14:paraId="4CB26049" w14:textId="77777777" w:rsidR="0045751A" w:rsidRDefault="0045751A" w:rsidP="00AE7A03">
            <w:pPr>
              <w:tabs>
                <w:tab w:val="left" w:pos="6510"/>
              </w:tabs>
              <w:jc w:val="center"/>
            </w:pPr>
            <w:r>
              <w:t>Puissance Active P[W]</w:t>
            </w:r>
          </w:p>
        </w:tc>
        <w:tc>
          <w:tcPr>
            <w:tcW w:w="2173" w:type="dxa"/>
          </w:tcPr>
          <w:p w14:paraId="7224B54C" w14:textId="77777777" w:rsidR="0045751A" w:rsidRDefault="0045751A" w:rsidP="00AE7A03">
            <w:pPr>
              <w:tabs>
                <w:tab w:val="left" w:pos="6510"/>
              </w:tabs>
              <w:jc w:val="center"/>
            </w:pPr>
            <w:r>
              <w:t>Puissance Réactive Q[VAR]</w:t>
            </w:r>
          </w:p>
        </w:tc>
        <w:tc>
          <w:tcPr>
            <w:tcW w:w="2146" w:type="dxa"/>
          </w:tcPr>
          <w:p w14:paraId="054C0A37" w14:textId="77777777" w:rsidR="0045751A" w:rsidRDefault="0045751A" w:rsidP="00AE7A03">
            <w:pPr>
              <w:tabs>
                <w:tab w:val="left" w:pos="6510"/>
              </w:tabs>
              <w:jc w:val="center"/>
            </w:pPr>
            <w:r>
              <w:t>Puissance Apparente S[VA]</w:t>
            </w:r>
          </w:p>
        </w:tc>
      </w:tr>
      <w:tr w:rsidR="0045751A" w14:paraId="69CE96C4" w14:textId="77777777" w:rsidTr="00AE7A03">
        <w:trPr>
          <w:trHeight w:val="365"/>
        </w:trPr>
        <w:tc>
          <w:tcPr>
            <w:tcW w:w="1591" w:type="dxa"/>
            <w:vMerge w:val="restart"/>
          </w:tcPr>
          <w:p w14:paraId="51562D00" w14:textId="77777777" w:rsidR="0045751A" w:rsidRDefault="0045751A" w:rsidP="00AE7A03">
            <w:pPr>
              <w:tabs>
                <w:tab w:val="left" w:pos="6510"/>
              </w:tabs>
              <w:jc w:val="center"/>
            </w:pPr>
            <w:r>
              <w:t>Monophasé</w:t>
            </w:r>
          </w:p>
        </w:tc>
        <w:tc>
          <w:tcPr>
            <w:tcW w:w="1773" w:type="dxa"/>
          </w:tcPr>
          <w:p w14:paraId="72093BAE" w14:textId="77777777" w:rsidR="0045751A" w:rsidRDefault="0045751A" w:rsidP="00AE7A03">
            <w:pPr>
              <w:tabs>
                <w:tab w:val="left" w:pos="6510"/>
              </w:tabs>
              <w:jc w:val="center"/>
            </w:pPr>
            <w:r>
              <w:t>R</w:t>
            </w:r>
          </w:p>
        </w:tc>
        <w:tc>
          <w:tcPr>
            <w:tcW w:w="1945" w:type="dxa"/>
          </w:tcPr>
          <w:p w14:paraId="67436484" w14:textId="6CB42640" w:rsidR="0045751A" w:rsidRDefault="0045751A" w:rsidP="00AE7A03">
            <w:pPr>
              <w:tabs>
                <w:tab w:val="left" w:pos="6510"/>
              </w:tabs>
              <w:jc w:val="center"/>
            </w:pPr>
            <w:r>
              <w:t>4.5</w:t>
            </w:r>
          </w:p>
        </w:tc>
        <w:tc>
          <w:tcPr>
            <w:tcW w:w="2173" w:type="dxa"/>
          </w:tcPr>
          <w:p w14:paraId="1F7401C8" w14:textId="77777777" w:rsidR="0045751A" w:rsidRDefault="0045751A" w:rsidP="00AE7A03">
            <w:pPr>
              <w:tabs>
                <w:tab w:val="left" w:pos="6510"/>
              </w:tabs>
              <w:jc w:val="center"/>
            </w:pPr>
            <w:r>
              <w:t>0</w:t>
            </w:r>
          </w:p>
        </w:tc>
        <w:tc>
          <w:tcPr>
            <w:tcW w:w="2146" w:type="dxa"/>
          </w:tcPr>
          <w:p w14:paraId="407529BA" w14:textId="2BC5CE09" w:rsidR="0045751A" w:rsidRDefault="0045751A" w:rsidP="00AE7A03">
            <w:pPr>
              <w:tabs>
                <w:tab w:val="left" w:pos="6510"/>
              </w:tabs>
              <w:jc w:val="center"/>
            </w:pPr>
            <w:r>
              <w:t>4.5</w:t>
            </w:r>
          </w:p>
        </w:tc>
      </w:tr>
      <w:tr w:rsidR="0045751A" w14:paraId="5001209D" w14:textId="77777777" w:rsidTr="00AE7A03">
        <w:trPr>
          <w:trHeight w:val="364"/>
        </w:trPr>
        <w:tc>
          <w:tcPr>
            <w:tcW w:w="1591" w:type="dxa"/>
            <w:vMerge/>
          </w:tcPr>
          <w:p w14:paraId="357AC102" w14:textId="77777777" w:rsidR="0045751A" w:rsidRDefault="0045751A" w:rsidP="00AE7A03">
            <w:pPr>
              <w:tabs>
                <w:tab w:val="left" w:pos="6510"/>
              </w:tabs>
              <w:jc w:val="center"/>
            </w:pPr>
          </w:p>
        </w:tc>
        <w:tc>
          <w:tcPr>
            <w:tcW w:w="1773" w:type="dxa"/>
          </w:tcPr>
          <w:p w14:paraId="414B4178" w14:textId="77777777" w:rsidR="0045751A" w:rsidRDefault="0045751A" w:rsidP="00AE7A03">
            <w:pPr>
              <w:tabs>
                <w:tab w:val="left" w:pos="6510"/>
              </w:tabs>
              <w:jc w:val="center"/>
            </w:pPr>
            <w:r>
              <w:t>L</w:t>
            </w:r>
          </w:p>
        </w:tc>
        <w:tc>
          <w:tcPr>
            <w:tcW w:w="1945" w:type="dxa"/>
          </w:tcPr>
          <w:p w14:paraId="7F1B66F7" w14:textId="77777777" w:rsidR="0045751A" w:rsidRDefault="0045751A" w:rsidP="00AE7A03">
            <w:pPr>
              <w:tabs>
                <w:tab w:val="left" w:pos="6510"/>
              </w:tabs>
              <w:jc w:val="center"/>
            </w:pPr>
            <w:r>
              <w:t>0</w:t>
            </w:r>
          </w:p>
        </w:tc>
        <w:tc>
          <w:tcPr>
            <w:tcW w:w="2173" w:type="dxa"/>
          </w:tcPr>
          <w:p w14:paraId="594A11C8" w14:textId="4028063E" w:rsidR="0045751A" w:rsidRDefault="0045751A" w:rsidP="00AE7A03">
            <w:pPr>
              <w:tabs>
                <w:tab w:val="left" w:pos="6510"/>
              </w:tabs>
              <w:jc w:val="center"/>
            </w:pPr>
            <w:r>
              <w:t>4.6</w:t>
            </w:r>
          </w:p>
        </w:tc>
        <w:tc>
          <w:tcPr>
            <w:tcW w:w="2146" w:type="dxa"/>
          </w:tcPr>
          <w:p w14:paraId="09990FD5" w14:textId="75F4A16C" w:rsidR="0045751A" w:rsidRDefault="0045751A" w:rsidP="00AE7A03">
            <w:pPr>
              <w:tabs>
                <w:tab w:val="left" w:pos="6510"/>
              </w:tabs>
              <w:jc w:val="center"/>
            </w:pPr>
            <w:r>
              <w:t>4.6</w:t>
            </w:r>
          </w:p>
        </w:tc>
      </w:tr>
      <w:tr w:rsidR="0045751A" w14:paraId="02194B3A" w14:textId="77777777" w:rsidTr="00AE7A03">
        <w:tc>
          <w:tcPr>
            <w:tcW w:w="1591" w:type="dxa"/>
          </w:tcPr>
          <w:p w14:paraId="564D16C1" w14:textId="77777777" w:rsidR="0045751A" w:rsidRDefault="0045751A" w:rsidP="00AE7A03">
            <w:pPr>
              <w:tabs>
                <w:tab w:val="left" w:pos="6510"/>
              </w:tabs>
              <w:jc w:val="center"/>
            </w:pPr>
            <w:r>
              <w:t>Triphasé</w:t>
            </w:r>
          </w:p>
        </w:tc>
        <w:tc>
          <w:tcPr>
            <w:tcW w:w="1773" w:type="dxa"/>
          </w:tcPr>
          <w:p w14:paraId="666EBD48" w14:textId="77777777" w:rsidR="0045751A" w:rsidRDefault="0045751A" w:rsidP="00AE7A03">
            <w:pPr>
              <w:tabs>
                <w:tab w:val="left" w:pos="6510"/>
              </w:tabs>
              <w:jc w:val="center"/>
            </w:pPr>
            <w:r>
              <w:t>TOTAL</w:t>
            </w:r>
          </w:p>
          <w:p w14:paraId="416064D3" w14:textId="77777777" w:rsidR="0045751A" w:rsidRDefault="0045751A" w:rsidP="00AE7A03">
            <w:pPr>
              <w:tabs>
                <w:tab w:val="left" w:pos="6510"/>
              </w:tabs>
              <w:jc w:val="center"/>
            </w:pPr>
          </w:p>
        </w:tc>
        <w:tc>
          <w:tcPr>
            <w:tcW w:w="1945" w:type="dxa"/>
          </w:tcPr>
          <w:p w14:paraId="2A08BB2F" w14:textId="64795707" w:rsidR="0045751A" w:rsidRDefault="0045751A" w:rsidP="00AE7A03">
            <w:pPr>
              <w:tabs>
                <w:tab w:val="left" w:pos="6510"/>
              </w:tabs>
              <w:jc w:val="center"/>
            </w:pPr>
            <w:r>
              <w:t>3*4.5 = 13.5</w:t>
            </w:r>
          </w:p>
        </w:tc>
        <w:tc>
          <w:tcPr>
            <w:tcW w:w="2173" w:type="dxa"/>
          </w:tcPr>
          <w:p w14:paraId="2C01CD52" w14:textId="1417CC44" w:rsidR="0045751A" w:rsidRDefault="0045751A" w:rsidP="00AE7A03">
            <w:pPr>
              <w:tabs>
                <w:tab w:val="left" w:pos="6510"/>
              </w:tabs>
              <w:jc w:val="center"/>
            </w:pPr>
            <w:r>
              <w:t>3*4.6 = 13.8</w:t>
            </w:r>
          </w:p>
        </w:tc>
        <w:tc>
          <w:tcPr>
            <w:tcW w:w="2146" w:type="dxa"/>
          </w:tcPr>
          <w:p w14:paraId="5C2E950F" w14:textId="6932FA18" w:rsidR="0045751A" w:rsidRDefault="0045751A" w:rsidP="00AE7A03">
            <w:pPr>
              <w:tabs>
                <w:tab w:val="left" w:pos="6510"/>
              </w:tabs>
              <w:jc w:val="center"/>
            </w:pPr>
            <w:r>
              <w:t>Racine(13.5²+13.8²) = 19.305</w:t>
            </w:r>
          </w:p>
        </w:tc>
      </w:tr>
    </w:tbl>
    <w:p w14:paraId="69FAF70A" w14:textId="63B15424" w:rsidR="0045751A" w:rsidRDefault="0045751A" w:rsidP="00E14925">
      <w:pPr>
        <w:tabs>
          <w:tab w:val="left" w:pos="6510"/>
        </w:tabs>
      </w:pPr>
    </w:p>
    <w:p w14:paraId="4895D70D" w14:textId="52F1948B" w:rsidR="0045751A" w:rsidRDefault="0045751A" w:rsidP="0045751A">
      <w:pPr>
        <w:tabs>
          <w:tab w:val="left" w:pos="6510"/>
        </w:tabs>
      </w:pPr>
      <w:r>
        <w:t xml:space="preserve">16. Retrouver les valeurs de </w:t>
      </w:r>
      <w:proofErr w:type="spellStart"/>
      <w:r>
        <w:t>Potal</w:t>
      </w:r>
      <w:proofErr w:type="spellEnd"/>
      <w:r>
        <w:t xml:space="preserve">, </w:t>
      </w:r>
      <w:proofErr w:type="spellStart"/>
      <w:r>
        <w:t>Qtotal</w:t>
      </w:r>
      <w:proofErr w:type="spellEnd"/>
      <w:r>
        <w:t xml:space="preserve"> et </w:t>
      </w:r>
      <w:proofErr w:type="spellStart"/>
      <w:r>
        <w:t>Stotal</w:t>
      </w:r>
      <w:proofErr w:type="spellEnd"/>
      <w:r>
        <w:t xml:space="preserve"> par le calcul.</w:t>
      </w:r>
    </w:p>
    <w:p w14:paraId="3767EA43" w14:textId="77777777" w:rsidR="0045751A" w:rsidRDefault="0045751A" w:rsidP="0045751A">
      <w:pPr>
        <w:tabs>
          <w:tab w:val="left" w:pos="6510"/>
        </w:tabs>
      </w:pPr>
      <w:r>
        <w:t>Réponse :</w:t>
      </w:r>
    </w:p>
    <w:p w14:paraId="2892CC55" w14:textId="3D4E03A8" w:rsidR="0045751A" w:rsidRDefault="0045751A" w:rsidP="0045751A">
      <w:pPr>
        <w:tabs>
          <w:tab w:val="left" w:pos="6510"/>
        </w:tabs>
      </w:pPr>
      <w:proofErr w:type="spellStart"/>
      <w:r>
        <w:t>Ptotal</w:t>
      </w:r>
      <w:proofErr w:type="spellEnd"/>
      <w:r>
        <w:t xml:space="preserve"> = 3*RI² = 3*63*0.263² = 13.07W</w:t>
      </w:r>
    </w:p>
    <w:p w14:paraId="22B59101" w14:textId="366A9842" w:rsidR="0045751A" w:rsidRDefault="0045751A" w:rsidP="0045751A">
      <w:pPr>
        <w:tabs>
          <w:tab w:val="left" w:pos="6510"/>
        </w:tabs>
      </w:pPr>
      <w:proofErr w:type="spellStart"/>
      <w:r>
        <w:t>Qtotal</w:t>
      </w:r>
      <w:proofErr w:type="spellEnd"/>
      <w:r>
        <w:t xml:space="preserve"> = 3*LwI² = 3*0.2*2pi*50*0.263² = 13.03VAR </w:t>
      </w:r>
    </w:p>
    <w:p w14:paraId="2A8888B7" w14:textId="7A810D77" w:rsidR="0045751A" w:rsidRDefault="0045751A" w:rsidP="0045751A">
      <w:pPr>
        <w:tabs>
          <w:tab w:val="left" w:pos="6510"/>
        </w:tabs>
      </w:pPr>
      <w:proofErr w:type="spellStart"/>
      <w:r>
        <w:t>Stotal</w:t>
      </w:r>
      <w:proofErr w:type="spellEnd"/>
      <w:r>
        <w:t xml:space="preserve"> = </w:t>
      </w:r>
      <w:proofErr w:type="gramStart"/>
      <w:r>
        <w:t>racine(</w:t>
      </w:r>
      <w:proofErr w:type="gramEnd"/>
      <w:r>
        <w:t xml:space="preserve">Ptotal²+Qtottal²) = racine(13.07²+13.03²) = </w:t>
      </w:r>
      <w:r w:rsidR="00D76F8C">
        <w:t>18.45</w:t>
      </w:r>
      <w:r>
        <w:t>VA</w:t>
      </w:r>
    </w:p>
    <w:p w14:paraId="24F5D8B9" w14:textId="306B1AA0" w:rsidR="0045751A" w:rsidRDefault="0045751A" w:rsidP="0045751A">
      <w:pPr>
        <w:tabs>
          <w:tab w:val="left" w:pos="6510"/>
        </w:tabs>
      </w:pPr>
    </w:p>
    <w:p w14:paraId="17E942E5" w14:textId="18397242" w:rsidR="00D76F8C" w:rsidRDefault="00D76F8C" w:rsidP="0045751A">
      <w:pPr>
        <w:tabs>
          <w:tab w:val="left" w:pos="6510"/>
        </w:tabs>
      </w:pPr>
      <w:r>
        <w:t>17. Calculer le facteur de puissance de l’installation. Comparer cette valeur avec celle fournie par le wattmètre.</w:t>
      </w:r>
    </w:p>
    <w:p w14:paraId="4A6854D2" w14:textId="77777777" w:rsidR="00D76F8C" w:rsidRDefault="00D76F8C" w:rsidP="00D76F8C">
      <w:pPr>
        <w:tabs>
          <w:tab w:val="left" w:pos="6510"/>
        </w:tabs>
      </w:pPr>
      <w:r>
        <w:t xml:space="preserve">Réponse : </w:t>
      </w:r>
    </w:p>
    <w:p w14:paraId="1F8AE39E" w14:textId="78916B5F" w:rsidR="00D76F8C" w:rsidRPr="00D76F8C" w:rsidRDefault="00D76F8C" w:rsidP="00D76F8C">
      <w:pPr>
        <w:tabs>
          <w:tab w:val="left" w:pos="6510"/>
        </w:tabs>
      </w:pPr>
      <w:proofErr w:type="gramStart"/>
      <w:r w:rsidRPr="00D76F8C">
        <w:t>cos</w:t>
      </w:r>
      <w:proofErr w:type="gramEnd"/>
      <w:r w:rsidRPr="00D76F8C">
        <w:t>(</w:t>
      </w:r>
      <w:r w:rsidRPr="00F93767">
        <w:t>ϕ</w:t>
      </w:r>
      <w:r w:rsidRPr="00D76F8C">
        <w:t xml:space="preserve">) = </w:t>
      </w:r>
      <w:proofErr w:type="spellStart"/>
      <w:r w:rsidRPr="00D76F8C">
        <w:t>Ptotal</w:t>
      </w:r>
      <w:proofErr w:type="spellEnd"/>
      <w:r w:rsidRPr="00D76F8C">
        <w:t xml:space="preserve"> / </w:t>
      </w:r>
      <w:proofErr w:type="spellStart"/>
      <w:r w:rsidRPr="00D76F8C">
        <w:t>Stotal</w:t>
      </w:r>
      <w:proofErr w:type="spellEnd"/>
      <w:r w:rsidRPr="00D76F8C">
        <w:t xml:space="preserve"> = 13.07 / </w:t>
      </w:r>
      <w:r>
        <w:t>18.45</w:t>
      </w:r>
      <w:r w:rsidRPr="00D76F8C">
        <w:t xml:space="preserve"> = 0.708 </w:t>
      </w:r>
    </w:p>
    <w:p w14:paraId="6EE0FD1B" w14:textId="00D247E2" w:rsidR="00D76F8C" w:rsidRDefault="00D76F8C" w:rsidP="0045751A">
      <w:pPr>
        <w:tabs>
          <w:tab w:val="left" w:pos="6510"/>
        </w:tabs>
        <w:rPr>
          <w:rFonts w:ascii="Cambria Math" w:hAnsi="Cambria Math" w:cs="Cambria Math"/>
          <w:color w:val="000000"/>
          <w:szCs w:val="24"/>
          <w:shd w:val="clear" w:color="auto" w:fill="FFFFFF"/>
        </w:rPr>
      </w:pPr>
      <w:r>
        <w:t xml:space="preserve">Pf sur le Wattmètre = 0.7 </w:t>
      </w:r>
      <w:r w:rsidRPr="00E63D04">
        <w:rPr>
          <w:rFonts w:ascii="Cambria Math" w:hAnsi="Cambria Math" w:cs="Cambria Math"/>
          <w:color w:val="000000"/>
          <w:szCs w:val="24"/>
          <w:shd w:val="clear" w:color="auto" w:fill="FFFFFF"/>
        </w:rPr>
        <w:t>≃</w:t>
      </w:r>
      <w:r>
        <w:rPr>
          <w:rFonts w:ascii="Cambria Math" w:hAnsi="Cambria Math" w:cs="Cambria Math"/>
          <w:color w:val="000000"/>
          <w:szCs w:val="24"/>
          <w:shd w:val="clear" w:color="auto" w:fill="FFFFFF"/>
        </w:rPr>
        <w:t xml:space="preserve"> 0.708</w:t>
      </w:r>
    </w:p>
    <w:p w14:paraId="1E1C5277" w14:textId="3F945CE6" w:rsidR="00D76F8C" w:rsidRDefault="00D76F8C" w:rsidP="0045751A">
      <w:pPr>
        <w:tabs>
          <w:tab w:val="left" w:pos="6510"/>
        </w:tabs>
        <w:rPr>
          <w:rFonts w:ascii="Cambria Math" w:hAnsi="Cambria Math" w:cs="Cambria Math"/>
          <w:color w:val="000000"/>
          <w:szCs w:val="24"/>
          <w:shd w:val="clear" w:color="auto" w:fill="FFFFFF"/>
        </w:rPr>
      </w:pPr>
    </w:p>
    <w:p w14:paraId="39BCB557" w14:textId="7EC39512" w:rsidR="00D76F8C" w:rsidRDefault="00D76F8C" w:rsidP="0045751A">
      <w:pPr>
        <w:tabs>
          <w:tab w:val="left" w:pos="6510"/>
        </w:tabs>
      </w:pPr>
      <w:r>
        <w:t>18. Pour 5 valeurs du rhéostat (0, 25Ω, 50Ω, 75Ω et 100Ω), compléter le tableau ci-dessous à partir des indications fournies par le wattmètre.</w:t>
      </w:r>
    </w:p>
    <w:p w14:paraId="303AD76A" w14:textId="5C66CB5B" w:rsidR="00D76F8C" w:rsidRDefault="00D76F8C" w:rsidP="0045751A">
      <w:pPr>
        <w:tabs>
          <w:tab w:val="left" w:pos="6510"/>
        </w:tabs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24"/>
        <w:gridCol w:w="2263"/>
        <w:gridCol w:w="1564"/>
        <w:gridCol w:w="1564"/>
        <w:gridCol w:w="1605"/>
        <w:gridCol w:w="1608"/>
      </w:tblGrid>
      <w:tr w:rsidR="00D76F8C" w14:paraId="027A473A" w14:textId="77777777" w:rsidTr="00AE7A03">
        <w:tc>
          <w:tcPr>
            <w:tcW w:w="1263" w:type="dxa"/>
          </w:tcPr>
          <w:p w14:paraId="4BF5283F" w14:textId="77777777" w:rsidR="00D76F8C" w:rsidRDefault="00D76F8C" w:rsidP="00AE7A03">
            <w:pPr>
              <w:tabs>
                <w:tab w:val="left" w:pos="6510"/>
              </w:tabs>
              <w:jc w:val="center"/>
            </w:pPr>
            <w:r>
              <w:t>R</w:t>
            </w:r>
          </w:p>
        </w:tc>
        <w:tc>
          <w:tcPr>
            <w:tcW w:w="2141" w:type="dxa"/>
          </w:tcPr>
          <w:p w14:paraId="1715D7F9" w14:textId="77777777" w:rsidR="00D76F8C" w:rsidRDefault="00D76F8C" w:rsidP="00AE7A03">
            <w:pPr>
              <w:tabs>
                <w:tab w:val="left" w:pos="6510"/>
              </w:tabs>
              <w:jc w:val="center"/>
            </w:pPr>
            <w:r>
              <w:t>0 Ω</w:t>
            </w:r>
          </w:p>
        </w:tc>
        <w:tc>
          <w:tcPr>
            <w:tcW w:w="1392" w:type="dxa"/>
          </w:tcPr>
          <w:p w14:paraId="3C0B3231" w14:textId="77777777" w:rsidR="00D76F8C" w:rsidRDefault="00D76F8C" w:rsidP="00AE7A03">
            <w:pPr>
              <w:tabs>
                <w:tab w:val="left" w:pos="6510"/>
              </w:tabs>
              <w:jc w:val="center"/>
            </w:pPr>
            <w:r>
              <w:t>25 Ω</w:t>
            </w:r>
          </w:p>
          <w:p w14:paraId="14914743" w14:textId="77777777" w:rsidR="00D76F8C" w:rsidRDefault="00D76F8C" w:rsidP="00AE7A03">
            <w:pPr>
              <w:tabs>
                <w:tab w:val="left" w:pos="6510"/>
              </w:tabs>
              <w:jc w:val="center"/>
            </w:pPr>
          </w:p>
        </w:tc>
        <w:tc>
          <w:tcPr>
            <w:tcW w:w="1507" w:type="dxa"/>
          </w:tcPr>
          <w:p w14:paraId="2467976E" w14:textId="77777777" w:rsidR="00D76F8C" w:rsidRDefault="00D76F8C" w:rsidP="00AE7A03">
            <w:pPr>
              <w:tabs>
                <w:tab w:val="left" w:pos="6510"/>
              </w:tabs>
              <w:jc w:val="center"/>
            </w:pPr>
            <w:r>
              <w:t>50 Ω</w:t>
            </w:r>
          </w:p>
        </w:tc>
        <w:tc>
          <w:tcPr>
            <w:tcW w:w="1659" w:type="dxa"/>
          </w:tcPr>
          <w:p w14:paraId="35291261" w14:textId="77777777" w:rsidR="00D76F8C" w:rsidRDefault="00D76F8C" w:rsidP="00AE7A03">
            <w:pPr>
              <w:tabs>
                <w:tab w:val="left" w:pos="6510"/>
              </w:tabs>
              <w:jc w:val="center"/>
            </w:pPr>
            <w:r>
              <w:t>75 Ω</w:t>
            </w:r>
          </w:p>
        </w:tc>
        <w:tc>
          <w:tcPr>
            <w:tcW w:w="1666" w:type="dxa"/>
          </w:tcPr>
          <w:p w14:paraId="03B2EEA8" w14:textId="77777777" w:rsidR="00D76F8C" w:rsidRDefault="00D76F8C" w:rsidP="00AE7A03">
            <w:pPr>
              <w:tabs>
                <w:tab w:val="left" w:pos="6510"/>
              </w:tabs>
              <w:jc w:val="center"/>
            </w:pPr>
            <w:r>
              <w:t>100 Ω</w:t>
            </w:r>
          </w:p>
        </w:tc>
      </w:tr>
      <w:tr w:rsidR="00D76F8C" w14:paraId="040FDE0B" w14:textId="77777777" w:rsidTr="00AE7A03">
        <w:trPr>
          <w:trHeight w:val="739"/>
        </w:trPr>
        <w:tc>
          <w:tcPr>
            <w:tcW w:w="1263" w:type="dxa"/>
          </w:tcPr>
          <w:p w14:paraId="280B2548" w14:textId="77777777" w:rsidR="00D76F8C" w:rsidRDefault="00D76F8C" w:rsidP="00AE7A03">
            <w:pPr>
              <w:tabs>
                <w:tab w:val="left" w:pos="6510"/>
              </w:tabs>
              <w:jc w:val="center"/>
            </w:pPr>
            <w:proofErr w:type="gramStart"/>
            <w:r>
              <w:t>cos</w:t>
            </w:r>
            <w:proofErr w:type="gramEnd"/>
            <w:r>
              <w:t>(</w:t>
            </w:r>
            <w:r w:rsidRPr="00F93767">
              <w:t>ϕ</w:t>
            </w:r>
            <w:r>
              <w:t>)</w:t>
            </w:r>
          </w:p>
        </w:tc>
        <w:tc>
          <w:tcPr>
            <w:tcW w:w="2141" w:type="dxa"/>
          </w:tcPr>
          <w:p w14:paraId="4EA21140" w14:textId="03FE85E6" w:rsidR="00D76F8C" w:rsidRDefault="00D76F8C" w:rsidP="00AE7A03">
            <w:pPr>
              <w:tabs>
                <w:tab w:val="left" w:pos="6510"/>
              </w:tabs>
              <w:jc w:val="center"/>
            </w:pPr>
            <w:r>
              <w:t>0.215</w:t>
            </w:r>
          </w:p>
        </w:tc>
        <w:tc>
          <w:tcPr>
            <w:tcW w:w="1392" w:type="dxa"/>
          </w:tcPr>
          <w:p w14:paraId="3A7CA9C7" w14:textId="575535CB" w:rsidR="00D76F8C" w:rsidRDefault="00D76F8C" w:rsidP="00AE7A03">
            <w:pPr>
              <w:tabs>
                <w:tab w:val="left" w:pos="6510"/>
              </w:tabs>
              <w:jc w:val="center"/>
            </w:pPr>
            <w:r>
              <w:t>0.502</w:t>
            </w:r>
          </w:p>
        </w:tc>
        <w:tc>
          <w:tcPr>
            <w:tcW w:w="1507" w:type="dxa"/>
          </w:tcPr>
          <w:p w14:paraId="5B8A15DA" w14:textId="586848BA" w:rsidR="00D76F8C" w:rsidRDefault="00D76F8C" w:rsidP="00AE7A03">
            <w:pPr>
              <w:tabs>
                <w:tab w:val="left" w:pos="6510"/>
              </w:tabs>
              <w:jc w:val="center"/>
            </w:pPr>
            <w:r>
              <w:t>0.690</w:t>
            </w:r>
          </w:p>
        </w:tc>
        <w:tc>
          <w:tcPr>
            <w:tcW w:w="1659" w:type="dxa"/>
          </w:tcPr>
          <w:p w14:paraId="5B752EE0" w14:textId="623760A6" w:rsidR="00D76F8C" w:rsidRDefault="00D76F8C" w:rsidP="00AE7A03">
            <w:pPr>
              <w:tabs>
                <w:tab w:val="left" w:pos="6510"/>
              </w:tabs>
              <w:jc w:val="center"/>
            </w:pPr>
            <w:r>
              <w:t>0.798</w:t>
            </w:r>
          </w:p>
        </w:tc>
        <w:tc>
          <w:tcPr>
            <w:tcW w:w="1666" w:type="dxa"/>
          </w:tcPr>
          <w:p w14:paraId="399429AE" w14:textId="7DE0BE19" w:rsidR="00D76F8C" w:rsidRDefault="00D76F8C" w:rsidP="00AE7A03">
            <w:pPr>
              <w:tabs>
                <w:tab w:val="left" w:pos="6510"/>
              </w:tabs>
              <w:jc w:val="center"/>
            </w:pPr>
            <w:r>
              <w:t>0.856</w:t>
            </w:r>
          </w:p>
        </w:tc>
      </w:tr>
      <w:tr w:rsidR="00D76F8C" w14:paraId="5F7D02EB" w14:textId="77777777" w:rsidTr="00AE7A03">
        <w:tc>
          <w:tcPr>
            <w:tcW w:w="1263" w:type="dxa"/>
          </w:tcPr>
          <w:p w14:paraId="6FC5F9B3" w14:textId="77777777" w:rsidR="00D76F8C" w:rsidRDefault="00D76F8C" w:rsidP="00AE7A03">
            <w:pPr>
              <w:tabs>
                <w:tab w:val="left" w:pos="6510"/>
              </w:tabs>
              <w:jc w:val="center"/>
            </w:pPr>
            <w:r w:rsidRPr="00F93767">
              <w:t>Φ</w:t>
            </w:r>
          </w:p>
          <w:p w14:paraId="19094097" w14:textId="77777777" w:rsidR="00D76F8C" w:rsidRDefault="00D76F8C" w:rsidP="00AE7A03">
            <w:pPr>
              <w:tabs>
                <w:tab w:val="left" w:pos="6510"/>
              </w:tabs>
              <w:jc w:val="center"/>
            </w:pPr>
          </w:p>
        </w:tc>
        <w:tc>
          <w:tcPr>
            <w:tcW w:w="2141" w:type="dxa"/>
          </w:tcPr>
          <w:p w14:paraId="12FF9E60" w14:textId="23471225" w:rsidR="00D76F8C" w:rsidRDefault="00D76F8C" w:rsidP="00AE7A03">
            <w:pPr>
              <w:tabs>
                <w:tab w:val="left" w:pos="6510"/>
              </w:tabs>
              <w:jc w:val="center"/>
            </w:pPr>
            <w:proofErr w:type="spellStart"/>
            <w:proofErr w:type="gramStart"/>
            <w:r>
              <w:t>arccos</w:t>
            </w:r>
            <w:proofErr w:type="spellEnd"/>
            <w:r>
              <w:t>(</w:t>
            </w:r>
            <w:proofErr w:type="gramEnd"/>
            <w:r>
              <w:t xml:space="preserve">0.215) = </w:t>
            </w:r>
            <w:r w:rsidR="00653E27">
              <w:t>1.354</w:t>
            </w:r>
          </w:p>
        </w:tc>
        <w:tc>
          <w:tcPr>
            <w:tcW w:w="1392" w:type="dxa"/>
          </w:tcPr>
          <w:p w14:paraId="736B8138" w14:textId="26AFC1CE" w:rsidR="00D76F8C" w:rsidRDefault="002B4D26" w:rsidP="00AE7A03">
            <w:pPr>
              <w:tabs>
                <w:tab w:val="left" w:pos="6510"/>
              </w:tabs>
              <w:jc w:val="center"/>
            </w:pPr>
            <w:proofErr w:type="spellStart"/>
            <w:proofErr w:type="gramStart"/>
            <w:r>
              <w:t>arccos</w:t>
            </w:r>
            <w:proofErr w:type="spellEnd"/>
            <w:r>
              <w:t>(</w:t>
            </w:r>
            <w:proofErr w:type="gramEnd"/>
            <w:r>
              <w:t>0.502) = 1.045 rad</w:t>
            </w:r>
          </w:p>
        </w:tc>
        <w:tc>
          <w:tcPr>
            <w:tcW w:w="1507" w:type="dxa"/>
          </w:tcPr>
          <w:p w14:paraId="7E4931F5" w14:textId="5D7F7769" w:rsidR="00D76F8C" w:rsidRDefault="001553CF" w:rsidP="00AE7A03">
            <w:pPr>
              <w:tabs>
                <w:tab w:val="left" w:pos="6510"/>
              </w:tabs>
              <w:jc w:val="center"/>
            </w:pPr>
            <w:proofErr w:type="spellStart"/>
            <w:proofErr w:type="gramStart"/>
            <w:r>
              <w:t>arccos</w:t>
            </w:r>
            <w:proofErr w:type="spellEnd"/>
            <w:r>
              <w:t>(</w:t>
            </w:r>
            <w:proofErr w:type="gramEnd"/>
            <w:r>
              <w:t>0.690) = 0.809 rad</w:t>
            </w:r>
          </w:p>
        </w:tc>
        <w:tc>
          <w:tcPr>
            <w:tcW w:w="1659" w:type="dxa"/>
          </w:tcPr>
          <w:p w14:paraId="590E8481" w14:textId="1D04C088" w:rsidR="00D76F8C" w:rsidRDefault="001553CF" w:rsidP="00AE7A03">
            <w:pPr>
              <w:tabs>
                <w:tab w:val="left" w:pos="6510"/>
              </w:tabs>
              <w:jc w:val="center"/>
            </w:pPr>
            <w:proofErr w:type="spellStart"/>
            <w:proofErr w:type="gramStart"/>
            <w:r>
              <w:t>arccos</w:t>
            </w:r>
            <w:proofErr w:type="spellEnd"/>
            <w:r>
              <w:t>(</w:t>
            </w:r>
            <w:proofErr w:type="gramEnd"/>
            <w:r>
              <w:t>0.798) = 0.647 rad</w:t>
            </w:r>
          </w:p>
        </w:tc>
        <w:tc>
          <w:tcPr>
            <w:tcW w:w="1666" w:type="dxa"/>
          </w:tcPr>
          <w:p w14:paraId="1CFE367C" w14:textId="11593EDF" w:rsidR="00D76F8C" w:rsidRDefault="001553CF" w:rsidP="00AE7A03">
            <w:pPr>
              <w:tabs>
                <w:tab w:val="left" w:pos="6510"/>
              </w:tabs>
              <w:jc w:val="center"/>
            </w:pPr>
            <w:proofErr w:type="spellStart"/>
            <w:proofErr w:type="gramStart"/>
            <w:r>
              <w:t>arccos</w:t>
            </w:r>
            <w:proofErr w:type="spellEnd"/>
            <w:r>
              <w:t>(</w:t>
            </w:r>
            <w:proofErr w:type="gramEnd"/>
            <w:r>
              <w:t>0.856) = 0.544 rad</w:t>
            </w:r>
          </w:p>
        </w:tc>
      </w:tr>
      <w:tr w:rsidR="00D76F8C" w14:paraId="54CFA47B" w14:textId="77777777" w:rsidTr="00AE7A03">
        <w:tc>
          <w:tcPr>
            <w:tcW w:w="1263" w:type="dxa"/>
          </w:tcPr>
          <w:p w14:paraId="59E5E356" w14:textId="77777777" w:rsidR="00D76F8C" w:rsidRDefault="00D76F8C" w:rsidP="00AE7A03">
            <w:pPr>
              <w:tabs>
                <w:tab w:val="left" w:pos="6510"/>
              </w:tabs>
              <w:jc w:val="center"/>
            </w:pPr>
            <w:proofErr w:type="spellStart"/>
            <w:r>
              <w:t>Ptotal</w:t>
            </w:r>
            <w:proofErr w:type="spellEnd"/>
          </w:p>
          <w:p w14:paraId="634F3EA5" w14:textId="77777777" w:rsidR="00D76F8C" w:rsidRDefault="00D76F8C" w:rsidP="00AE7A03">
            <w:pPr>
              <w:tabs>
                <w:tab w:val="left" w:pos="6510"/>
              </w:tabs>
              <w:jc w:val="center"/>
            </w:pPr>
          </w:p>
        </w:tc>
        <w:tc>
          <w:tcPr>
            <w:tcW w:w="2141" w:type="dxa"/>
          </w:tcPr>
          <w:p w14:paraId="72232910" w14:textId="72D204CC" w:rsidR="00D76F8C" w:rsidRDefault="00D76F8C" w:rsidP="00AE7A03">
            <w:pPr>
              <w:tabs>
                <w:tab w:val="left" w:pos="6510"/>
              </w:tabs>
              <w:jc w:val="center"/>
            </w:pPr>
            <w:r>
              <w:t xml:space="preserve">3*1.87 = </w:t>
            </w:r>
            <w:r w:rsidR="00653E27">
              <w:t>5.61</w:t>
            </w:r>
            <w:r>
              <w:t>W</w:t>
            </w:r>
          </w:p>
        </w:tc>
        <w:tc>
          <w:tcPr>
            <w:tcW w:w="1392" w:type="dxa"/>
          </w:tcPr>
          <w:p w14:paraId="49EB44F2" w14:textId="34FE2C6B" w:rsidR="00D76F8C" w:rsidRDefault="001553CF" w:rsidP="00AE7A03">
            <w:pPr>
              <w:tabs>
                <w:tab w:val="left" w:pos="6510"/>
              </w:tabs>
              <w:jc w:val="center"/>
            </w:pPr>
            <w:r>
              <w:t>3 * 3.80 = 11.40 W</w:t>
            </w:r>
          </w:p>
        </w:tc>
        <w:tc>
          <w:tcPr>
            <w:tcW w:w="1507" w:type="dxa"/>
          </w:tcPr>
          <w:p w14:paraId="61C0D4C0" w14:textId="503547A8" w:rsidR="00D76F8C" w:rsidRDefault="001553CF" w:rsidP="00AE7A03">
            <w:pPr>
              <w:tabs>
                <w:tab w:val="left" w:pos="6510"/>
              </w:tabs>
              <w:jc w:val="center"/>
            </w:pPr>
            <w:r>
              <w:t>3 * 4.39 = 13.17 W</w:t>
            </w:r>
          </w:p>
        </w:tc>
        <w:tc>
          <w:tcPr>
            <w:tcW w:w="1659" w:type="dxa"/>
          </w:tcPr>
          <w:p w14:paraId="3DAEA59D" w14:textId="41C7A7B7" w:rsidR="00D76F8C" w:rsidRDefault="001553CF" w:rsidP="00AE7A03">
            <w:pPr>
              <w:tabs>
                <w:tab w:val="left" w:pos="6510"/>
              </w:tabs>
              <w:jc w:val="center"/>
            </w:pPr>
            <w:r>
              <w:t>3 * 4.08 = 12.24 W</w:t>
            </w:r>
          </w:p>
        </w:tc>
        <w:tc>
          <w:tcPr>
            <w:tcW w:w="1666" w:type="dxa"/>
          </w:tcPr>
          <w:p w14:paraId="70144608" w14:textId="43B4A152" w:rsidR="00D76F8C" w:rsidRDefault="001553CF" w:rsidP="00AE7A03">
            <w:pPr>
              <w:tabs>
                <w:tab w:val="left" w:pos="6510"/>
              </w:tabs>
              <w:jc w:val="center"/>
            </w:pPr>
            <w:r>
              <w:t>3 * 3.63 = 10.89 W</w:t>
            </w:r>
          </w:p>
        </w:tc>
      </w:tr>
      <w:tr w:rsidR="00D76F8C" w14:paraId="239F1BF0" w14:textId="77777777" w:rsidTr="00AE7A03">
        <w:tc>
          <w:tcPr>
            <w:tcW w:w="1263" w:type="dxa"/>
          </w:tcPr>
          <w:p w14:paraId="591054F0" w14:textId="0BB4255F" w:rsidR="00D76F8C" w:rsidRDefault="00D76F8C" w:rsidP="00D76F8C">
            <w:pPr>
              <w:tabs>
                <w:tab w:val="left" w:pos="6510"/>
              </w:tabs>
              <w:jc w:val="center"/>
            </w:pPr>
            <w:proofErr w:type="spellStart"/>
            <w:r>
              <w:t>Qtotal</w:t>
            </w:r>
            <w:proofErr w:type="spellEnd"/>
          </w:p>
        </w:tc>
        <w:tc>
          <w:tcPr>
            <w:tcW w:w="2141" w:type="dxa"/>
          </w:tcPr>
          <w:p w14:paraId="62975A45" w14:textId="1E64DC82" w:rsidR="00D76F8C" w:rsidRDefault="00D76F8C" w:rsidP="00AE7A03">
            <w:pPr>
              <w:tabs>
                <w:tab w:val="left" w:pos="6510"/>
              </w:tabs>
              <w:jc w:val="center"/>
            </w:pPr>
            <w:r>
              <w:t xml:space="preserve">3*8.54 = </w:t>
            </w:r>
            <w:r w:rsidR="00653E27">
              <w:t>25.62</w:t>
            </w:r>
            <w:r>
              <w:t>VAR</w:t>
            </w:r>
          </w:p>
        </w:tc>
        <w:tc>
          <w:tcPr>
            <w:tcW w:w="1392" w:type="dxa"/>
          </w:tcPr>
          <w:p w14:paraId="636EF629" w14:textId="7D32A008" w:rsidR="00D76F8C" w:rsidRDefault="001553CF" w:rsidP="00AE7A03">
            <w:pPr>
              <w:tabs>
                <w:tab w:val="left" w:pos="6510"/>
              </w:tabs>
              <w:jc w:val="center"/>
            </w:pPr>
            <w:r>
              <w:t>3 * 6.65 = 19.95 VAR</w:t>
            </w:r>
          </w:p>
        </w:tc>
        <w:tc>
          <w:tcPr>
            <w:tcW w:w="1507" w:type="dxa"/>
          </w:tcPr>
          <w:p w14:paraId="32E66EB8" w14:textId="74C252E7" w:rsidR="00D76F8C" w:rsidRDefault="001553CF" w:rsidP="00AE7A03">
            <w:pPr>
              <w:tabs>
                <w:tab w:val="left" w:pos="6510"/>
              </w:tabs>
              <w:jc w:val="center"/>
            </w:pPr>
            <w:r>
              <w:t>3 * 4.62 = 13.86 VAR</w:t>
            </w:r>
          </w:p>
        </w:tc>
        <w:tc>
          <w:tcPr>
            <w:tcW w:w="1659" w:type="dxa"/>
          </w:tcPr>
          <w:p w14:paraId="4D324AEE" w14:textId="7F7B87ED" w:rsidR="00D76F8C" w:rsidRDefault="001553CF" w:rsidP="00AE7A03">
            <w:pPr>
              <w:tabs>
                <w:tab w:val="left" w:pos="6510"/>
              </w:tabs>
              <w:jc w:val="center"/>
            </w:pPr>
            <w:r>
              <w:t>3 * 3.20 = 9.60 VAR</w:t>
            </w:r>
          </w:p>
        </w:tc>
        <w:tc>
          <w:tcPr>
            <w:tcW w:w="1666" w:type="dxa"/>
          </w:tcPr>
          <w:p w14:paraId="1D716E3F" w14:textId="14D6FE66" w:rsidR="00D76F8C" w:rsidRDefault="001553CF" w:rsidP="00AE7A03">
            <w:pPr>
              <w:tabs>
                <w:tab w:val="left" w:pos="6510"/>
              </w:tabs>
              <w:jc w:val="center"/>
            </w:pPr>
            <w:r>
              <w:t>3 * 2.28 = 6.84 VAR</w:t>
            </w:r>
          </w:p>
        </w:tc>
      </w:tr>
      <w:tr w:rsidR="00D76F8C" w14:paraId="6E93148E" w14:textId="77777777" w:rsidTr="00AE7A03">
        <w:tc>
          <w:tcPr>
            <w:tcW w:w="1263" w:type="dxa"/>
          </w:tcPr>
          <w:p w14:paraId="29FF90BE" w14:textId="77777777" w:rsidR="00D76F8C" w:rsidRDefault="00D76F8C" w:rsidP="00AE7A03">
            <w:pPr>
              <w:tabs>
                <w:tab w:val="left" w:pos="6510"/>
              </w:tabs>
              <w:jc w:val="center"/>
            </w:pPr>
            <w:proofErr w:type="spellStart"/>
            <w:r>
              <w:t>Stotal</w:t>
            </w:r>
            <w:proofErr w:type="spellEnd"/>
          </w:p>
          <w:p w14:paraId="4C609899" w14:textId="77777777" w:rsidR="00D76F8C" w:rsidRDefault="00D76F8C" w:rsidP="00AE7A03">
            <w:pPr>
              <w:tabs>
                <w:tab w:val="left" w:pos="6510"/>
              </w:tabs>
              <w:jc w:val="center"/>
            </w:pPr>
          </w:p>
        </w:tc>
        <w:tc>
          <w:tcPr>
            <w:tcW w:w="2141" w:type="dxa"/>
          </w:tcPr>
          <w:p w14:paraId="30CAFBAD" w14:textId="0E4B3D2B" w:rsidR="00D76F8C" w:rsidRDefault="00D76F8C" w:rsidP="00AE7A03">
            <w:pPr>
              <w:tabs>
                <w:tab w:val="left" w:pos="6510"/>
              </w:tabs>
              <w:jc w:val="center"/>
            </w:pPr>
            <w:r>
              <w:t>Racine(</w:t>
            </w:r>
            <w:r w:rsidR="00653E27">
              <w:t>5.61</w:t>
            </w:r>
            <w:r>
              <w:t>²+</w:t>
            </w:r>
            <w:r w:rsidR="00653E27">
              <w:t>25.62</w:t>
            </w:r>
            <w:r>
              <w:t xml:space="preserve">²) = </w:t>
            </w:r>
            <w:r w:rsidR="00653E27">
              <w:t>26.22</w:t>
            </w:r>
            <w:r>
              <w:t>VA</w:t>
            </w:r>
          </w:p>
        </w:tc>
        <w:tc>
          <w:tcPr>
            <w:tcW w:w="1392" w:type="dxa"/>
          </w:tcPr>
          <w:p w14:paraId="7625EA5F" w14:textId="0750FB9F" w:rsidR="00D76F8C" w:rsidRDefault="001553CF" w:rsidP="00AE7A03">
            <w:pPr>
              <w:tabs>
                <w:tab w:val="left" w:pos="6510"/>
              </w:tabs>
              <w:jc w:val="center"/>
            </w:pPr>
            <w:proofErr w:type="gramStart"/>
            <w:r>
              <w:t>Racine(</w:t>
            </w:r>
            <w:proofErr w:type="gramEnd"/>
            <w:r>
              <w:t>11.40² + 19.95²) = 22.98 VA</w:t>
            </w:r>
          </w:p>
        </w:tc>
        <w:tc>
          <w:tcPr>
            <w:tcW w:w="1507" w:type="dxa"/>
          </w:tcPr>
          <w:p w14:paraId="279D2624" w14:textId="6238F723" w:rsidR="00D76F8C" w:rsidRDefault="001553CF" w:rsidP="00AE7A03">
            <w:pPr>
              <w:tabs>
                <w:tab w:val="left" w:pos="6510"/>
              </w:tabs>
              <w:jc w:val="center"/>
            </w:pPr>
            <w:proofErr w:type="gramStart"/>
            <w:r>
              <w:t>Racine(</w:t>
            </w:r>
            <w:proofErr w:type="gramEnd"/>
            <w:r>
              <w:t>13.17² + 13.86²) = 19.12 VA</w:t>
            </w:r>
          </w:p>
        </w:tc>
        <w:tc>
          <w:tcPr>
            <w:tcW w:w="1659" w:type="dxa"/>
          </w:tcPr>
          <w:p w14:paraId="52CCEEA5" w14:textId="7D9EE994" w:rsidR="00D76F8C" w:rsidRDefault="001553CF" w:rsidP="00AE7A03">
            <w:pPr>
              <w:tabs>
                <w:tab w:val="left" w:pos="6510"/>
              </w:tabs>
              <w:jc w:val="center"/>
            </w:pPr>
            <w:proofErr w:type="gramStart"/>
            <w:r>
              <w:t>Racine(</w:t>
            </w:r>
            <w:proofErr w:type="gramEnd"/>
            <w:r>
              <w:t>12.24² + 9.60²) = 15.56 VA</w:t>
            </w:r>
          </w:p>
        </w:tc>
        <w:tc>
          <w:tcPr>
            <w:tcW w:w="1666" w:type="dxa"/>
          </w:tcPr>
          <w:p w14:paraId="1AEC194B" w14:textId="096123F9" w:rsidR="00D76F8C" w:rsidRDefault="001553CF" w:rsidP="00AE7A03">
            <w:pPr>
              <w:tabs>
                <w:tab w:val="left" w:pos="6510"/>
              </w:tabs>
              <w:jc w:val="center"/>
            </w:pPr>
            <w:proofErr w:type="gramStart"/>
            <w:r>
              <w:t>Racine(</w:t>
            </w:r>
            <w:proofErr w:type="gramEnd"/>
            <w:r>
              <w:t>10.89² + 6.84²) = 12.86 VA</w:t>
            </w:r>
          </w:p>
        </w:tc>
      </w:tr>
    </w:tbl>
    <w:p w14:paraId="6E9457B2" w14:textId="190A60EA" w:rsidR="00D76F8C" w:rsidRDefault="00D76F8C" w:rsidP="0045751A">
      <w:pPr>
        <w:tabs>
          <w:tab w:val="left" w:pos="6510"/>
        </w:tabs>
      </w:pPr>
    </w:p>
    <w:p w14:paraId="3E34BBB6" w14:textId="45F9E09A" w:rsidR="00D76F8C" w:rsidRDefault="00D76F8C" w:rsidP="0045751A">
      <w:pPr>
        <w:tabs>
          <w:tab w:val="left" w:pos="6510"/>
        </w:tabs>
      </w:pPr>
      <w:r>
        <w:t>19. Représenter sur le même graphique les 5 triangles des puissances à l’échelle. Faire apparaître les déphasages.</w:t>
      </w:r>
    </w:p>
    <w:p w14:paraId="28960752" w14:textId="77777777" w:rsidR="00E505E8" w:rsidRDefault="00D76F8C" w:rsidP="0045751A">
      <w:pPr>
        <w:tabs>
          <w:tab w:val="left" w:pos="6510"/>
        </w:tabs>
      </w:pPr>
      <w:r>
        <w:t xml:space="preserve">Réponse : </w:t>
      </w:r>
    </w:p>
    <w:p w14:paraId="1E2A3D9A" w14:textId="4BD43F87" w:rsidR="00D76F8C" w:rsidRDefault="00D62CBA" w:rsidP="0045751A">
      <w:pPr>
        <w:tabs>
          <w:tab w:val="left" w:pos="6510"/>
        </w:tabs>
      </w:pPr>
      <w:r>
        <w:rPr>
          <w:noProof/>
        </w:rPr>
        <w:lastRenderedPageBreak/>
        <w:drawing>
          <wp:inline distT="0" distB="0" distL="0" distR="0" wp14:anchorId="05D2D961" wp14:editId="733EADC4">
            <wp:extent cx="6115050" cy="624840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624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ECA18" w14:textId="781BB349" w:rsidR="00D76F8C" w:rsidRDefault="00D76F8C" w:rsidP="0045751A">
      <w:pPr>
        <w:tabs>
          <w:tab w:val="left" w:pos="6510"/>
        </w:tabs>
      </w:pPr>
    </w:p>
    <w:p w14:paraId="59B9FD0B" w14:textId="765D315D" w:rsidR="00D76F8C" w:rsidRDefault="00D76F8C" w:rsidP="0045751A">
      <w:pPr>
        <w:tabs>
          <w:tab w:val="left" w:pos="6510"/>
        </w:tabs>
      </w:pPr>
      <w:r>
        <w:t>20. Comment se comporte la charge en fonction de la valeur du rhéostat ?</w:t>
      </w:r>
    </w:p>
    <w:p w14:paraId="6AFDAA37" w14:textId="677C0A12" w:rsidR="00D76F8C" w:rsidRDefault="00D76F8C" w:rsidP="0045751A">
      <w:pPr>
        <w:tabs>
          <w:tab w:val="left" w:pos="6510"/>
        </w:tabs>
      </w:pPr>
      <w:r>
        <w:t xml:space="preserve">Réponse : </w:t>
      </w:r>
      <w:r w:rsidR="002B4D26">
        <w:t xml:space="preserve">Tout comme pour le couplage étoile, la charge devient de plus en plus résistive lorsque la valeur du rhéostat augmente. Le déphasage tension/courant diminue fortement, et la proportion d'énergie active consommée par rapport à l'énergie apparente augmente (le facteur de puissance passe de 0.215 à 0.856). </w:t>
      </w:r>
      <w:r w:rsidR="002B4D26">
        <w:rPr>
          <w:rStyle w:val="citation-22"/>
        </w:rPr>
        <w:t>Les puissances en jeu sont par contre globalement trois fois plus élevées qu'en couplage étoile, ce qui correspond à ton calcul final</w:t>
      </w:r>
      <w:r w:rsidR="002B4D26">
        <w:t>.</w:t>
      </w:r>
    </w:p>
    <w:p w14:paraId="703BA48F" w14:textId="6BF1A1D7" w:rsidR="00D76F8C" w:rsidRDefault="00D76F8C" w:rsidP="00D76F8C">
      <w:pPr>
        <w:pStyle w:val="Titre1"/>
        <w:numPr>
          <w:ilvl w:val="0"/>
          <w:numId w:val="0"/>
        </w:numPr>
        <w:spacing w:after="240"/>
      </w:pPr>
      <w:r>
        <w:t xml:space="preserve">6. Comparaison des couplages étoile et triangle </w:t>
      </w:r>
    </w:p>
    <w:p w14:paraId="2FDA9756" w14:textId="378A7B83" w:rsidR="00D76F8C" w:rsidRDefault="00D76F8C" w:rsidP="00D76F8C">
      <w:r>
        <w:t xml:space="preserve">21. Comparer les courants de ligne et les puissances pour R = 50Ω pour les deux couplages. Quel est le rapport entre </w:t>
      </w:r>
      <w:proofErr w:type="spellStart"/>
      <w:r>
        <w:t>Iy</w:t>
      </w:r>
      <w:proofErr w:type="spellEnd"/>
      <w:r>
        <w:t xml:space="preserve"> et I</w:t>
      </w:r>
      <w:r w:rsidRPr="00D76F8C">
        <w:rPr>
          <w:rFonts w:ascii="Arial" w:hAnsi="Arial" w:cs="Arial"/>
          <w:color w:val="202122"/>
          <w:sz w:val="16"/>
          <w:szCs w:val="16"/>
          <w:shd w:val="clear" w:color="auto" w:fill="FFFFFF"/>
        </w:rPr>
        <w:t>Δ</w:t>
      </w:r>
      <w:r>
        <w:t xml:space="preserve"> ainsi que le rapport entre Py et P</w:t>
      </w:r>
      <w:r w:rsidRPr="00D76F8C">
        <w:rPr>
          <w:rFonts w:ascii="Arial" w:hAnsi="Arial" w:cs="Arial"/>
          <w:color w:val="202122"/>
          <w:sz w:val="16"/>
          <w:szCs w:val="16"/>
          <w:shd w:val="clear" w:color="auto" w:fill="FFFFFF"/>
        </w:rPr>
        <w:t>Δ</w:t>
      </w:r>
      <w:r>
        <w:t>.</w:t>
      </w:r>
    </w:p>
    <w:p w14:paraId="56B11CF1" w14:textId="63B026E9" w:rsidR="00D76F8C" w:rsidRDefault="00D76F8C" w:rsidP="00D76F8C"/>
    <w:p w14:paraId="56AE60F1" w14:textId="0716DCE5" w:rsidR="00513E4C" w:rsidRPr="002F12AF" w:rsidRDefault="00513E4C" w:rsidP="00D76F8C">
      <w:r w:rsidRPr="002F12AF">
        <w:lastRenderedPageBreak/>
        <w:t xml:space="preserve"> I</w:t>
      </w:r>
      <w:r w:rsidRPr="00D76F8C">
        <w:rPr>
          <w:rFonts w:ascii="Arial" w:hAnsi="Arial" w:cs="Arial"/>
          <w:color w:val="202122"/>
          <w:sz w:val="16"/>
          <w:szCs w:val="16"/>
          <w:shd w:val="clear" w:color="auto" w:fill="FFFFFF"/>
        </w:rPr>
        <w:t>Δ</w:t>
      </w:r>
      <w:r w:rsidRPr="002F12AF">
        <w:t xml:space="preserve"> = </w:t>
      </w:r>
      <w:proofErr w:type="gramStart"/>
      <w:r w:rsidRPr="002F12AF">
        <w:t>racine(</w:t>
      </w:r>
      <w:proofErr w:type="gramEnd"/>
      <w:r w:rsidRPr="002F12AF">
        <w:t>3)*J</w:t>
      </w:r>
      <w:r w:rsidRPr="00D76F8C">
        <w:rPr>
          <w:rFonts w:ascii="Arial" w:hAnsi="Arial" w:cs="Arial"/>
          <w:color w:val="202122"/>
          <w:sz w:val="16"/>
          <w:szCs w:val="16"/>
          <w:shd w:val="clear" w:color="auto" w:fill="FFFFFF"/>
        </w:rPr>
        <w:t>Δ</w:t>
      </w:r>
      <w:r w:rsidRPr="002F12AF">
        <w:t xml:space="preserve"> = 3*</w:t>
      </w:r>
      <w:proofErr w:type="spellStart"/>
      <w:r w:rsidRPr="002F12AF">
        <w:t>Iy</w:t>
      </w:r>
      <w:proofErr w:type="spellEnd"/>
      <w:r w:rsidRPr="002F12AF">
        <w:t xml:space="preserve"> = 3*0.160 = 0.48</w:t>
      </w:r>
      <w:r w:rsidR="003C5210" w:rsidRPr="002F12AF">
        <w:t>A</w:t>
      </w:r>
    </w:p>
    <w:p w14:paraId="160C70BC" w14:textId="734BFB6F" w:rsidR="003C5210" w:rsidRPr="002F12AF" w:rsidRDefault="003C5210" w:rsidP="00D76F8C">
      <w:r w:rsidRPr="002F12AF">
        <w:t xml:space="preserve"> </w:t>
      </w:r>
      <w:proofErr w:type="gramStart"/>
      <w:r w:rsidRPr="002F12AF">
        <w:t>racine(</w:t>
      </w:r>
      <w:proofErr w:type="gramEnd"/>
      <w:r w:rsidRPr="002F12AF">
        <w:t>3)*J</w:t>
      </w:r>
      <w:r w:rsidRPr="00D76F8C">
        <w:rPr>
          <w:rFonts w:ascii="Arial" w:hAnsi="Arial" w:cs="Arial"/>
          <w:color w:val="202122"/>
          <w:sz w:val="16"/>
          <w:szCs w:val="16"/>
          <w:shd w:val="clear" w:color="auto" w:fill="FFFFFF"/>
        </w:rPr>
        <w:t>Δ</w:t>
      </w:r>
      <w:r>
        <w:rPr>
          <w:rFonts w:ascii="Arial" w:hAnsi="Arial" w:cs="Arial"/>
          <w:color w:val="202122"/>
          <w:sz w:val="16"/>
          <w:szCs w:val="16"/>
          <w:shd w:val="clear" w:color="auto" w:fill="FFFFFF"/>
        </w:rPr>
        <w:t xml:space="preserve"> = </w:t>
      </w:r>
      <w:r w:rsidRPr="002F12AF">
        <w:t>racine(3)*0.263 = 0.45A</w:t>
      </w:r>
    </w:p>
    <w:p w14:paraId="6363B478" w14:textId="44F9C77C" w:rsidR="003C5210" w:rsidRDefault="003C5210" w:rsidP="00D76F8C">
      <w:pPr>
        <w:rPr>
          <w:rFonts w:ascii="Cambria Math" w:hAnsi="Cambria Math" w:cs="Cambria Math"/>
          <w:color w:val="000000"/>
          <w:szCs w:val="24"/>
          <w:shd w:val="clear" w:color="auto" w:fill="FFFFFF"/>
        </w:rPr>
      </w:pPr>
      <w:r w:rsidRPr="003C5210">
        <w:t>I</w:t>
      </w:r>
      <w:r w:rsidRPr="00D76F8C">
        <w:rPr>
          <w:rFonts w:ascii="Arial" w:hAnsi="Arial" w:cs="Arial"/>
          <w:color w:val="202122"/>
          <w:sz w:val="16"/>
          <w:szCs w:val="16"/>
          <w:shd w:val="clear" w:color="auto" w:fill="FFFFFF"/>
        </w:rPr>
        <w:t>Δ</w:t>
      </w:r>
      <w:r>
        <w:rPr>
          <w:rFonts w:ascii="Arial" w:hAnsi="Arial" w:cs="Arial"/>
          <w:color w:val="202122"/>
          <w:sz w:val="16"/>
          <w:szCs w:val="16"/>
          <w:shd w:val="clear" w:color="auto" w:fill="FFFFFF"/>
        </w:rPr>
        <w:t xml:space="preserve"> </w:t>
      </w:r>
      <w:r w:rsidRPr="00E63D04">
        <w:rPr>
          <w:rFonts w:ascii="Cambria Math" w:hAnsi="Cambria Math" w:cs="Cambria Math"/>
          <w:color w:val="000000"/>
          <w:szCs w:val="24"/>
          <w:shd w:val="clear" w:color="auto" w:fill="FFFFFF"/>
        </w:rPr>
        <w:t>≃</w:t>
      </w:r>
      <w:r>
        <w:rPr>
          <w:rFonts w:ascii="Cambria Math" w:hAnsi="Cambria Math" w:cs="Cambria Math"/>
          <w:color w:val="000000"/>
          <w:szCs w:val="24"/>
          <w:shd w:val="clear" w:color="auto" w:fill="FFFFFF"/>
        </w:rPr>
        <w:t xml:space="preserve"> 3*</w:t>
      </w:r>
      <w:proofErr w:type="spellStart"/>
      <w:r>
        <w:rPr>
          <w:rFonts w:ascii="Cambria Math" w:hAnsi="Cambria Math" w:cs="Cambria Math"/>
          <w:color w:val="000000"/>
          <w:szCs w:val="24"/>
          <w:shd w:val="clear" w:color="auto" w:fill="FFFFFF"/>
        </w:rPr>
        <w:t>Iy</w:t>
      </w:r>
      <w:proofErr w:type="spellEnd"/>
      <w:r>
        <w:rPr>
          <w:rFonts w:ascii="Cambria Math" w:hAnsi="Cambria Math" w:cs="Cambria Math"/>
          <w:color w:val="000000"/>
          <w:szCs w:val="24"/>
          <w:shd w:val="clear" w:color="auto" w:fill="FFFFFF"/>
        </w:rPr>
        <w:t xml:space="preserve"> Donc nous avons un facteur 3 entre le montage étoile et triangle. </w:t>
      </w:r>
    </w:p>
    <w:p w14:paraId="155939F6" w14:textId="1287CA4A" w:rsidR="003C5210" w:rsidRDefault="003C5210" w:rsidP="00D76F8C">
      <w:pPr>
        <w:rPr>
          <w:rFonts w:ascii="Cambria Math" w:hAnsi="Cambria Math" w:cs="Cambria Math"/>
          <w:color w:val="000000"/>
          <w:szCs w:val="24"/>
          <w:shd w:val="clear" w:color="auto" w:fill="FFFFFF"/>
        </w:rPr>
      </w:pPr>
    </w:p>
    <w:p w14:paraId="05F000DF" w14:textId="495F5D2E" w:rsidR="003C5210" w:rsidRPr="003C5210" w:rsidRDefault="003C5210" w:rsidP="00D76F8C">
      <w:pPr>
        <w:rPr>
          <w:szCs w:val="24"/>
        </w:rPr>
      </w:pPr>
      <w:r>
        <w:rPr>
          <w:rFonts w:ascii="Cambria Math" w:hAnsi="Cambria Math" w:cs="Cambria Math"/>
          <w:color w:val="000000"/>
          <w:szCs w:val="24"/>
          <w:shd w:val="clear" w:color="auto" w:fill="FFFFFF"/>
        </w:rPr>
        <w:t>P</w:t>
      </w:r>
      <w:r w:rsidRPr="00D76F8C">
        <w:rPr>
          <w:rFonts w:ascii="Arial" w:hAnsi="Arial" w:cs="Arial"/>
          <w:color w:val="202122"/>
          <w:sz w:val="16"/>
          <w:szCs w:val="16"/>
          <w:shd w:val="clear" w:color="auto" w:fill="FFFFFF"/>
        </w:rPr>
        <w:t>Δ</w:t>
      </w:r>
      <w:r>
        <w:rPr>
          <w:rFonts w:ascii="Arial" w:hAnsi="Arial" w:cs="Arial"/>
          <w:color w:val="202122"/>
          <w:sz w:val="16"/>
          <w:szCs w:val="16"/>
          <w:shd w:val="clear" w:color="auto" w:fill="FFFFFF"/>
        </w:rPr>
        <w:t xml:space="preserve"> </w:t>
      </w:r>
      <w:r w:rsidRPr="003C5210">
        <w:rPr>
          <w:rFonts w:ascii="Arial" w:hAnsi="Arial" w:cs="Arial"/>
          <w:color w:val="202122"/>
          <w:sz w:val="20"/>
          <w:szCs w:val="20"/>
          <w:shd w:val="clear" w:color="auto" w:fill="FFFFFF"/>
        </w:rPr>
        <w:t xml:space="preserve">= </w:t>
      </w:r>
      <w:r>
        <w:rPr>
          <w:rFonts w:ascii="Arial" w:hAnsi="Arial" w:cs="Arial"/>
          <w:color w:val="202122"/>
          <w:sz w:val="20"/>
          <w:szCs w:val="20"/>
          <w:shd w:val="clear" w:color="auto" w:fill="FFFFFF"/>
        </w:rPr>
        <w:t>R*I</w:t>
      </w:r>
      <w:r w:rsidRPr="00D76F8C">
        <w:rPr>
          <w:rFonts w:ascii="Arial" w:hAnsi="Arial" w:cs="Arial"/>
          <w:color w:val="202122"/>
          <w:sz w:val="16"/>
          <w:szCs w:val="16"/>
          <w:shd w:val="clear" w:color="auto" w:fill="FFFFFF"/>
        </w:rPr>
        <w:t>Δ</w:t>
      </w:r>
      <w:r>
        <w:rPr>
          <w:rFonts w:ascii="Arial" w:hAnsi="Arial" w:cs="Arial"/>
          <w:color w:val="202122"/>
          <w:sz w:val="20"/>
          <w:szCs w:val="20"/>
          <w:shd w:val="clear" w:color="auto" w:fill="FFFFFF"/>
        </w:rPr>
        <w:t>² = R*(3Iy)² =3Py Donc la puissance triangle est trois fois plus grande que la puissance étoile</w:t>
      </w:r>
    </w:p>
    <w:sectPr w:rsidR="003C5210" w:rsidRPr="003C5210" w:rsidSect="00156D3A">
      <w:headerReference w:type="default" r:id="rId17"/>
      <w:footerReference w:type="default" r:id="rId18"/>
      <w:pgSz w:w="11906" w:h="16838"/>
      <w:pgMar w:top="1418" w:right="1134" w:bottom="1418" w:left="1134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BC5BC4" w14:textId="77777777" w:rsidR="00387E65" w:rsidRDefault="00387E65" w:rsidP="00EA1061">
      <w:r>
        <w:separator/>
      </w:r>
    </w:p>
  </w:endnote>
  <w:endnote w:type="continuationSeparator" w:id="0">
    <w:p w14:paraId="159C1E4F" w14:textId="77777777" w:rsidR="00387E65" w:rsidRDefault="00387E65" w:rsidP="00EA1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3598857"/>
      <w:docPartObj>
        <w:docPartGallery w:val="Page Numbers (Bottom of Page)"/>
        <w:docPartUnique/>
      </w:docPartObj>
    </w:sdtPr>
    <w:sdtEndPr/>
    <w:sdtContent>
      <w:p w14:paraId="03E6D138" w14:textId="77777777" w:rsidR="00011B12" w:rsidRDefault="00011B12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11D32"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9D59AB" w14:textId="77777777" w:rsidR="00387E65" w:rsidRDefault="00387E65" w:rsidP="00EA1061">
      <w:r>
        <w:separator/>
      </w:r>
    </w:p>
  </w:footnote>
  <w:footnote w:type="continuationSeparator" w:id="0">
    <w:p w14:paraId="441BAE98" w14:textId="77777777" w:rsidR="00387E65" w:rsidRDefault="00387E65" w:rsidP="00EA10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222C4E" w14:textId="77777777" w:rsidR="00011B12" w:rsidRDefault="00011B12" w:rsidP="00214798">
    <w:pPr>
      <w:pStyle w:val="En-tte"/>
      <w:tabs>
        <w:tab w:val="clear" w:pos="4536"/>
        <w:tab w:val="clear" w:pos="9072"/>
        <w:tab w:val="right" w:pos="9923"/>
      </w:tabs>
      <w:ind w:right="-285" w:hanging="567"/>
      <w:jc w:val="both"/>
    </w:pPr>
    <w:r>
      <w:rPr>
        <w:noProof/>
        <w:lang w:eastAsia="fr-FR"/>
      </w:rPr>
      <w:drawing>
        <wp:inline distT="0" distB="0" distL="0" distR="0" wp14:anchorId="2D3B3DF8" wp14:editId="54C5188D">
          <wp:extent cx="1971040" cy="631216"/>
          <wp:effectExtent l="0" t="0" r="0" b="0"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EII_logo_CMYK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1057" cy="6568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  <w:lang w:eastAsia="fr-FR"/>
      </w:rPr>
      <w:drawing>
        <wp:inline distT="0" distB="0" distL="0" distR="0" wp14:anchorId="284BC1AD" wp14:editId="7D51C543">
          <wp:extent cx="1687286" cy="590550"/>
          <wp:effectExtent l="0" t="0" r="8255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univ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7286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61D56"/>
    <w:multiLevelType w:val="hybridMultilevel"/>
    <w:tmpl w:val="38D47C0C"/>
    <w:lvl w:ilvl="0" w:tplc="D0E444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D83547"/>
    <w:multiLevelType w:val="hybridMultilevel"/>
    <w:tmpl w:val="2752D2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611CC"/>
    <w:multiLevelType w:val="hybridMultilevel"/>
    <w:tmpl w:val="803AC6E0"/>
    <w:lvl w:ilvl="0" w:tplc="83F0ECE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404B4D"/>
    <w:multiLevelType w:val="hybridMultilevel"/>
    <w:tmpl w:val="C33C8074"/>
    <w:lvl w:ilvl="0" w:tplc="056EC6C2">
      <w:start w:val="1"/>
      <w:numFmt w:val="decimal"/>
      <w:lvlText w:val="Q%1"/>
      <w:lvlJc w:val="left"/>
      <w:pPr>
        <w:ind w:left="928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95" w:hanging="360"/>
      </w:pPr>
    </w:lvl>
    <w:lvl w:ilvl="2" w:tplc="040C001B" w:tentative="1">
      <w:start w:val="1"/>
      <w:numFmt w:val="lowerRoman"/>
      <w:lvlText w:val="%3."/>
      <w:lvlJc w:val="right"/>
      <w:pPr>
        <w:ind w:left="2215" w:hanging="180"/>
      </w:pPr>
    </w:lvl>
    <w:lvl w:ilvl="3" w:tplc="040C000F" w:tentative="1">
      <w:start w:val="1"/>
      <w:numFmt w:val="decimal"/>
      <w:lvlText w:val="%4."/>
      <w:lvlJc w:val="left"/>
      <w:pPr>
        <w:ind w:left="2935" w:hanging="360"/>
      </w:pPr>
    </w:lvl>
    <w:lvl w:ilvl="4" w:tplc="040C0019" w:tentative="1">
      <w:start w:val="1"/>
      <w:numFmt w:val="lowerLetter"/>
      <w:lvlText w:val="%5."/>
      <w:lvlJc w:val="left"/>
      <w:pPr>
        <w:ind w:left="3655" w:hanging="360"/>
      </w:pPr>
    </w:lvl>
    <w:lvl w:ilvl="5" w:tplc="040C001B" w:tentative="1">
      <w:start w:val="1"/>
      <w:numFmt w:val="lowerRoman"/>
      <w:lvlText w:val="%6."/>
      <w:lvlJc w:val="right"/>
      <w:pPr>
        <w:ind w:left="4375" w:hanging="180"/>
      </w:pPr>
    </w:lvl>
    <w:lvl w:ilvl="6" w:tplc="040C000F" w:tentative="1">
      <w:start w:val="1"/>
      <w:numFmt w:val="decimal"/>
      <w:lvlText w:val="%7."/>
      <w:lvlJc w:val="left"/>
      <w:pPr>
        <w:ind w:left="5095" w:hanging="360"/>
      </w:pPr>
    </w:lvl>
    <w:lvl w:ilvl="7" w:tplc="040C0019" w:tentative="1">
      <w:start w:val="1"/>
      <w:numFmt w:val="lowerLetter"/>
      <w:lvlText w:val="%8."/>
      <w:lvlJc w:val="left"/>
      <w:pPr>
        <w:ind w:left="5815" w:hanging="360"/>
      </w:pPr>
    </w:lvl>
    <w:lvl w:ilvl="8" w:tplc="040C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4" w15:restartNumberingAfterBreak="0">
    <w:nsid w:val="51B3745B"/>
    <w:multiLevelType w:val="hybridMultilevel"/>
    <w:tmpl w:val="E06C30F6"/>
    <w:lvl w:ilvl="0" w:tplc="C5AC124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0B2BFD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743A1AF8"/>
    <w:multiLevelType w:val="hybridMultilevel"/>
    <w:tmpl w:val="873214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3A6EBE"/>
    <w:multiLevelType w:val="hybridMultilevel"/>
    <w:tmpl w:val="4F62DF56"/>
    <w:lvl w:ilvl="0" w:tplc="71F0705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6"/>
  </w:num>
  <w:num w:numId="5">
    <w:abstractNumId w:val="0"/>
  </w:num>
  <w:num w:numId="6">
    <w:abstractNumId w:val="7"/>
  </w:num>
  <w:num w:numId="7">
    <w:abstractNumId w:val="2"/>
  </w:num>
  <w:num w:numId="8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ACF"/>
    <w:rsid w:val="00007BE8"/>
    <w:rsid w:val="0001187D"/>
    <w:rsid w:val="00011B12"/>
    <w:rsid w:val="0001437D"/>
    <w:rsid w:val="000208EB"/>
    <w:rsid w:val="00023619"/>
    <w:rsid w:val="00025B99"/>
    <w:rsid w:val="00027D1C"/>
    <w:rsid w:val="000317A2"/>
    <w:rsid w:val="00034A05"/>
    <w:rsid w:val="00052E67"/>
    <w:rsid w:val="000535CF"/>
    <w:rsid w:val="00060206"/>
    <w:rsid w:val="00070745"/>
    <w:rsid w:val="0008683F"/>
    <w:rsid w:val="0008693C"/>
    <w:rsid w:val="0008762B"/>
    <w:rsid w:val="00090851"/>
    <w:rsid w:val="000A0640"/>
    <w:rsid w:val="000A16CB"/>
    <w:rsid w:val="000A6E72"/>
    <w:rsid w:val="000A7691"/>
    <w:rsid w:val="000B0FD9"/>
    <w:rsid w:val="000B407E"/>
    <w:rsid w:val="000C0FB3"/>
    <w:rsid w:val="000D171F"/>
    <w:rsid w:val="000D6624"/>
    <w:rsid w:val="000E2AC3"/>
    <w:rsid w:val="000E2FD1"/>
    <w:rsid w:val="000E38C5"/>
    <w:rsid w:val="000F2808"/>
    <w:rsid w:val="000F5E7F"/>
    <w:rsid w:val="000F71A6"/>
    <w:rsid w:val="00101B92"/>
    <w:rsid w:val="00106CCB"/>
    <w:rsid w:val="00114C43"/>
    <w:rsid w:val="0011534B"/>
    <w:rsid w:val="00115DF3"/>
    <w:rsid w:val="0012046B"/>
    <w:rsid w:val="0012788E"/>
    <w:rsid w:val="0013325A"/>
    <w:rsid w:val="001553CF"/>
    <w:rsid w:val="00156AAF"/>
    <w:rsid w:val="00156D3A"/>
    <w:rsid w:val="0015741C"/>
    <w:rsid w:val="00163EB5"/>
    <w:rsid w:val="00164767"/>
    <w:rsid w:val="00177163"/>
    <w:rsid w:val="00183A3D"/>
    <w:rsid w:val="001868DA"/>
    <w:rsid w:val="00192ADB"/>
    <w:rsid w:val="00192DF7"/>
    <w:rsid w:val="00195E63"/>
    <w:rsid w:val="001964BC"/>
    <w:rsid w:val="00197540"/>
    <w:rsid w:val="00197787"/>
    <w:rsid w:val="001A3589"/>
    <w:rsid w:val="001A4594"/>
    <w:rsid w:val="001B375D"/>
    <w:rsid w:val="001B4549"/>
    <w:rsid w:val="001C2EEA"/>
    <w:rsid w:val="001C4C9C"/>
    <w:rsid w:val="001D014B"/>
    <w:rsid w:val="001F4F07"/>
    <w:rsid w:val="00204187"/>
    <w:rsid w:val="00211377"/>
    <w:rsid w:val="00211D32"/>
    <w:rsid w:val="00214798"/>
    <w:rsid w:val="00215E28"/>
    <w:rsid w:val="00234408"/>
    <w:rsid w:val="00236426"/>
    <w:rsid w:val="002365CE"/>
    <w:rsid w:val="0025194D"/>
    <w:rsid w:val="002524F9"/>
    <w:rsid w:val="002573F5"/>
    <w:rsid w:val="00260BFA"/>
    <w:rsid w:val="00261335"/>
    <w:rsid w:val="0026452D"/>
    <w:rsid w:val="00291482"/>
    <w:rsid w:val="00292174"/>
    <w:rsid w:val="00294EA1"/>
    <w:rsid w:val="002A5629"/>
    <w:rsid w:val="002A6FC1"/>
    <w:rsid w:val="002B0479"/>
    <w:rsid w:val="002B0FE4"/>
    <w:rsid w:val="002B4697"/>
    <w:rsid w:val="002B4D26"/>
    <w:rsid w:val="002B52D3"/>
    <w:rsid w:val="002C0523"/>
    <w:rsid w:val="002C09CC"/>
    <w:rsid w:val="002C26DF"/>
    <w:rsid w:val="002F12AF"/>
    <w:rsid w:val="003012E7"/>
    <w:rsid w:val="00302C0A"/>
    <w:rsid w:val="00334AAA"/>
    <w:rsid w:val="0034105A"/>
    <w:rsid w:val="0034119B"/>
    <w:rsid w:val="003779D1"/>
    <w:rsid w:val="00386071"/>
    <w:rsid w:val="003878CB"/>
    <w:rsid w:val="00387E65"/>
    <w:rsid w:val="00397FDF"/>
    <w:rsid w:val="003A2490"/>
    <w:rsid w:val="003C5210"/>
    <w:rsid w:val="003D307E"/>
    <w:rsid w:val="003D4250"/>
    <w:rsid w:val="003F49A7"/>
    <w:rsid w:val="00407FFC"/>
    <w:rsid w:val="00412B89"/>
    <w:rsid w:val="00413741"/>
    <w:rsid w:val="00422B29"/>
    <w:rsid w:val="00422FD1"/>
    <w:rsid w:val="00455394"/>
    <w:rsid w:val="0045751A"/>
    <w:rsid w:val="004575D5"/>
    <w:rsid w:val="00463FA9"/>
    <w:rsid w:val="00465039"/>
    <w:rsid w:val="004714C7"/>
    <w:rsid w:val="00475278"/>
    <w:rsid w:val="00487C5A"/>
    <w:rsid w:val="00491854"/>
    <w:rsid w:val="0049728B"/>
    <w:rsid w:val="00497526"/>
    <w:rsid w:val="004A3AA1"/>
    <w:rsid w:val="004A76F8"/>
    <w:rsid w:val="004B0570"/>
    <w:rsid w:val="004C6911"/>
    <w:rsid w:val="004D1933"/>
    <w:rsid w:val="004D3D8E"/>
    <w:rsid w:val="004D424A"/>
    <w:rsid w:val="004D4C85"/>
    <w:rsid w:val="004D4DB7"/>
    <w:rsid w:val="004E1CD2"/>
    <w:rsid w:val="004E2373"/>
    <w:rsid w:val="004E3B43"/>
    <w:rsid w:val="004E6B40"/>
    <w:rsid w:val="004F1E2F"/>
    <w:rsid w:val="004F5E42"/>
    <w:rsid w:val="005024D6"/>
    <w:rsid w:val="005029EF"/>
    <w:rsid w:val="00513E4C"/>
    <w:rsid w:val="00516B1B"/>
    <w:rsid w:val="00521E6B"/>
    <w:rsid w:val="005234C9"/>
    <w:rsid w:val="00523FC6"/>
    <w:rsid w:val="005252C7"/>
    <w:rsid w:val="00541E19"/>
    <w:rsid w:val="00542F08"/>
    <w:rsid w:val="005433B8"/>
    <w:rsid w:val="00545D4E"/>
    <w:rsid w:val="00550C83"/>
    <w:rsid w:val="0055134C"/>
    <w:rsid w:val="00553F5C"/>
    <w:rsid w:val="005563F5"/>
    <w:rsid w:val="0056688B"/>
    <w:rsid w:val="005715F5"/>
    <w:rsid w:val="00575D24"/>
    <w:rsid w:val="005934A7"/>
    <w:rsid w:val="0059688D"/>
    <w:rsid w:val="005A1F44"/>
    <w:rsid w:val="005A295B"/>
    <w:rsid w:val="005B3732"/>
    <w:rsid w:val="005B4302"/>
    <w:rsid w:val="005C0FCC"/>
    <w:rsid w:val="005C19B6"/>
    <w:rsid w:val="005C1E21"/>
    <w:rsid w:val="005D0AD8"/>
    <w:rsid w:val="005D758D"/>
    <w:rsid w:val="005E1B02"/>
    <w:rsid w:val="005E29F1"/>
    <w:rsid w:val="005E451E"/>
    <w:rsid w:val="005E609E"/>
    <w:rsid w:val="005F3F34"/>
    <w:rsid w:val="005F7F6B"/>
    <w:rsid w:val="00605E88"/>
    <w:rsid w:val="00617993"/>
    <w:rsid w:val="00624620"/>
    <w:rsid w:val="0063181A"/>
    <w:rsid w:val="00651C73"/>
    <w:rsid w:val="00653E27"/>
    <w:rsid w:val="00665CD8"/>
    <w:rsid w:val="00665F85"/>
    <w:rsid w:val="0067200A"/>
    <w:rsid w:val="00676B5B"/>
    <w:rsid w:val="00676BD9"/>
    <w:rsid w:val="00692B4A"/>
    <w:rsid w:val="006A3FC9"/>
    <w:rsid w:val="006B2EC3"/>
    <w:rsid w:val="006B6AF0"/>
    <w:rsid w:val="006C5B44"/>
    <w:rsid w:val="006D3F24"/>
    <w:rsid w:val="006D7AE7"/>
    <w:rsid w:val="006D7E3F"/>
    <w:rsid w:val="00701C3F"/>
    <w:rsid w:val="00710FE7"/>
    <w:rsid w:val="007219E6"/>
    <w:rsid w:val="00724CEC"/>
    <w:rsid w:val="00726AEB"/>
    <w:rsid w:val="007270B9"/>
    <w:rsid w:val="00731EA0"/>
    <w:rsid w:val="00741DC5"/>
    <w:rsid w:val="00743B37"/>
    <w:rsid w:val="00743D6F"/>
    <w:rsid w:val="007454E2"/>
    <w:rsid w:val="00746115"/>
    <w:rsid w:val="007465B1"/>
    <w:rsid w:val="00755304"/>
    <w:rsid w:val="007557EC"/>
    <w:rsid w:val="0076270D"/>
    <w:rsid w:val="0077018B"/>
    <w:rsid w:val="00777374"/>
    <w:rsid w:val="00777D70"/>
    <w:rsid w:val="00780B34"/>
    <w:rsid w:val="007836F4"/>
    <w:rsid w:val="00783833"/>
    <w:rsid w:val="00797742"/>
    <w:rsid w:val="007A1762"/>
    <w:rsid w:val="007A2165"/>
    <w:rsid w:val="007A51B6"/>
    <w:rsid w:val="007A78C5"/>
    <w:rsid w:val="007B3B31"/>
    <w:rsid w:val="007C18B4"/>
    <w:rsid w:val="007C45BF"/>
    <w:rsid w:val="007C4F54"/>
    <w:rsid w:val="007D1B34"/>
    <w:rsid w:val="007D29A5"/>
    <w:rsid w:val="007D6629"/>
    <w:rsid w:val="007E0377"/>
    <w:rsid w:val="007E296E"/>
    <w:rsid w:val="007E471F"/>
    <w:rsid w:val="007E7943"/>
    <w:rsid w:val="007F271F"/>
    <w:rsid w:val="007F2F2E"/>
    <w:rsid w:val="00812609"/>
    <w:rsid w:val="00816065"/>
    <w:rsid w:val="00816F88"/>
    <w:rsid w:val="00821867"/>
    <w:rsid w:val="008220C6"/>
    <w:rsid w:val="00825BA2"/>
    <w:rsid w:val="00832200"/>
    <w:rsid w:val="0083281F"/>
    <w:rsid w:val="0083341B"/>
    <w:rsid w:val="00842C65"/>
    <w:rsid w:val="00843CD1"/>
    <w:rsid w:val="008500E6"/>
    <w:rsid w:val="008510E4"/>
    <w:rsid w:val="008514E1"/>
    <w:rsid w:val="008524A0"/>
    <w:rsid w:val="0085314E"/>
    <w:rsid w:val="00860283"/>
    <w:rsid w:val="00860ACF"/>
    <w:rsid w:val="00864B3A"/>
    <w:rsid w:val="00866050"/>
    <w:rsid w:val="00872EF8"/>
    <w:rsid w:val="0088006B"/>
    <w:rsid w:val="008948C2"/>
    <w:rsid w:val="008A334A"/>
    <w:rsid w:val="008B2978"/>
    <w:rsid w:val="008B6D64"/>
    <w:rsid w:val="008C2062"/>
    <w:rsid w:val="008C38DF"/>
    <w:rsid w:val="008C5B45"/>
    <w:rsid w:val="008D120B"/>
    <w:rsid w:val="008D7FCE"/>
    <w:rsid w:val="008E4C57"/>
    <w:rsid w:val="008F1C06"/>
    <w:rsid w:val="009074E7"/>
    <w:rsid w:val="00913D63"/>
    <w:rsid w:val="00914866"/>
    <w:rsid w:val="009212E5"/>
    <w:rsid w:val="00923F85"/>
    <w:rsid w:val="009257A5"/>
    <w:rsid w:val="00936113"/>
    <w:rsid w:val="00942E2F"/>
    <w:rsid w:val="009435C8"/>
    <w:rsid w:val="00943686"/>
    <w:rsid w:val="00945B71"/>
    <w:rsid w:val="00946F5F"/>
    <w:rsid w:val="00950A2A"/>
    <w:rsid w:val="0095782A"/>
    <w:rsid w:val="00964E7F"/>
    <w:rsid w:val="00966B17"/>
    <w:rsid w:val="009676FA"/>
    <w:rsid w:val="009716E8"/>
    <w:rsid w:val="00976161"/>
    <w:rsid w:val="0098449C"/>
    <w:rsid w:val="00985583"/>
    <w:rsid w:val="009979C5"/>
    <w:rsid w:val="009A3425"/>
    <w:rsid w:val="009A7147"/>
    <w:rsid w:val="009B2FCA"/>
    <w:rsid w:val="009B5B34"/>
    <w:rsid w:val="009C55E1"/>
    <w:rsid w:val="009D0646"/>
    <w:rsid w:val="009D358A"/>
    <w:rsid w:val="009D67FB"/>
    <w:rsid w:val="009D6900"/>
    <w:rsid w:val="009E2F48"/>
    <w:rsid w:val="009E4111"/>
    <w:rsid w:val="009E4CE0"/>
    <w:rsid w:val="009F3D8D"/>
    <w:rsid w:val="009F4046"/>
    <w:rsid w:val="009F508B"/>
    <w:rsid w:val="009F7141"/>
    <w:rsid w:val="009F7BED"/>
    <w:rsid w:val="00A0311A"/>
    <w:rsid w:val="00A07DCF"/>
    <w:rsid w:val="00A24041"/>
    <w:rsid w:val="00A256D2"/>
    <w:rsid w:val="00A415DC"/>
    <w:rsid w:val="00A43F32"/>
    <w:rsid w:val="00A53F96"/>
    <w:rsid w:val="00A546E6"/>
    <w:rsid w:val="00A56D22"/>
    <w:rsid w:val="00A60DF7"/>
    <w:rsid w:val="00A63BD4"/>
    <w:rsid w:val="00A675D2"/>
    <w:rsid w:val="00A72607"/>
    <w:rsid w:val="00A73AA1"/>
    <w:rsid w:val="00A74F3A"/>
    <w:rsid w:val="00A75261"/>
    <w:rsid w:val="00A84D70"/>
    <w:rsid w:val="00A925C2"/>
    <w:rsid w:val="00A9279E"/>
    <w:rsid w:val="00A9783E"/>
    <w:rsid w:val="00AA08A1"/>
    <w:rsid w:val="00AB2AF9"/>
    <w:rsid w:val="00AB4BB3"/>
    <w:rsid w:val="00AC7A4E"/>
    <w:rsid w:val="00AD0261"/>
    <w:rsid w:val="00AE0771"/>
    <w:rsid w:val="00AE7C4B"/>
    <w:rsid w:val="00AF0804"/>
    <w:rsid w:val="00AF152D"/>
    <w:rsid w:val="00AF4CAA"/>
    <w:rsid w:val="00B12218"/>
    <w:rsid w:val="00B16A73"/>
    <w:rsid w:val="00B16CB4"/>
    <w:rsid w:val="00B246DD"/>
    <w:rsid w:val="00B32F89"/>
    <w:rsid w:val="00B61702"/>
    <w:rsid w:val="00B74BD2"/>
    <w:rsid w:val="00B75C0F"/>
    <w:rsid w:val="00B76A11"/>
    <w:rsid w:val="00B80C89"/>
    <w:rsid w:val="00B8233A"/>
    <w:rsid w:val="00B85A4B"/>
    <w:rsid w:val="00B86C7A"/>
    <w:rsid w:val="00B90E4A"/>
    <w:rsid w:val="00BA41FE"/>
    <w:rsid w:val="00BB3706"/>
    <w:rsid w:val="00BC1790"/>
    <w:rsid w:val="00BC1AE7"/>
    <w:rsid w:val="00BD2B01"/>
    <w:rsid w:val="00BE6997"/>
    <w:rsid w:val="00BF14AD"/>
    <w:rsid w:val="00BF38DB"/>
    <w:rsid w:val="00C00424"/>
    <w:rsid w:val="00C0755B"/>
    <w:rsid w:val="00C11CA5"/>
    <w:rsid w:val="00C24179"/>
    <w:rsid w:val="00C24F89"/>
    <w:rsid w:val="00C2616A"/>
    <w:rsid w:val="00C438AA"/>
    <w:rsid w:val="00C516FE"/>
    <w:rsid w:val="00C62A03"/>
    <w:rsid w:val="00C63ACF"/>
    <w:rsid w:val="00C6477C"/>
    <w:rsid w:val="00C71410"/>
    <w:rsid w:val="00C73187"/>
    <w:rsid w:val="00C86D3B"/>
    <w:rsid w:val="00C966A3"/>
    <w:rsid w:val="00CA0FDD"/>
    <w:rsid w:val="00CA114C"/>
    <w:rsid w:val="00CA264D"/>
    <w:rsid w:val="00CA3CD9"/>
    <w:rsid w:val="00CA76B0"/>
    <w:rsid w:val="00CA7C2A"/>
    <w:rsid w:val="00CA7DEE"/>
    <w:rsid w:val="00CD3329"/>
    <w:rsid w:val="00CD343E"/>
    <w:rsid w:val="00CD7CF3"/>
    <w:rsid w:val="00CE3396"/>
    <w:rsid w:val="00CE40AF"/>
    <w:rsid w:val="00CE6AB0"/>
    <w:rsid w:val="00CF2759"/>
    <w:rsid w:val="00CF687B"/>
    <w:rsid w:val="00D02BA7"/>
    <w:rsid w:val="00D15806"/>
    <w:rsid w:val="00D219B3"/>
    <w:rsid w:val="00D23EFA"/>
    <w:rsid w:val="00D26EEE"/>
    <w:rsid w:val="00D332FC"/>
    <w:rsid w:val="00D340FC"/>
    <w:rsid w:val="00D42286"/>
    <w:rsid w:val="00D42A24"/>
    <w:rsid w:val="00D457A4"/>
    <w:rsid w:val="00D55956"/>
    <w:rsid w:val="00D56F4E"/>
    <w:rsid w:val="00D57B0A"/>
    <w:rsid w:val="00D62286"/>
    <w:rsid w:val="00D625D9"/>
    <w:rsid w:val="00D62CBA"/>
    <w:rsid w:val="00D653DB"/>
    <w:rsid w:val="00D724B6"/>
    <w:rsid w:val="00D72F71"/>
    <w:rsid w:val="00D76F8C"/>
    <w:rsid w:val="00D77570"/>
    <w:rsid w:val="00D809CE"/>
    <w:rsid w:val="00D83314"/>
    <w:rsid w:val="00D857F8"/>
    <w:rsid w:val="00D93803"/>
    <w:rsid w:val="00D94D42"/>
    <w:rsid w:val="00DA6935"/>
    <w:rsid w:val="00DA7634"/>
    <w:rsid w:val="00DB6F0E"/>
    <w:rsid w:val="00DC18E2"/>
    <w:rsid w:val="00DC1DD8"/>
    <w:rsid w:val="00DC545C"/>
    <w:rsid w:val="00DD1EED"/>
    <w:rsid w:val="00DD7875"/>
    <w:rsid w:val="00DE44D9"/>
    <w:rsid w:val="00DE6C38"/>
    <w:rsid w:val="00DF7179"/>
    <w:rsid w:val="00DF72BD"/>
    <w:rsid w:val="00DF7781"/>
    <w:rsid w:val="00DF78D8"/>
    <w:rsid w:val="00E14925"/>
    <w:rsid w:val="00E17B76"/>
    <w:rsid w:val="00E20475"/>
    <w:rsid w:val="00E21FC2"/>
    <w:rsid w:val="00E22501"/>
    <w:rsid w:val="00E22695"/>
    <w:rsid w:val="00E22B2C"/>
    <w:rsid w:val="00E23760"/>
    <w:rsid w:val="00E23869"/>
    <w:rsid w:val="00E379A1"/>
    <w:rsid w:val="00E45562"/>
    <w:rsid w:val="00E505E8"/>
    <w:rsid w:val="00E55963"/>
    <w:rsid w:val="00E60424"/>
    <w:rsid w:val="00E63078"/>
    <w:rsid w:val="00E63D04"/>
    <w:rsid w:val="00E70FB4"/>
    <w:rsid w:val="00E82F04"/>
    <w:rsid w:val="00E9067F"/>
    <w:rsid w:val="00E92F65"/>
    <w:rsid w:val="00E93A5D"/>
    <w:rsid w:val="00E93DAA"/>
    <w:rsid w:val="00E95864"/>
    <w:rsid w:val="00EA0E88"/>
    <w:rsid w:val="00EA1061"/>
    <w:rsid w:val="00EA376D"/>
    <w:rsid w:val="00EB196F"/>
    <w:rsid w:val="00EB412C"/>
    <w:rsid w:val="00EB52FC"/>
    <w:rsid w:val="00EB62A1"/>
    <w:rsid w:val="00EE13B8"/>
    <w:rsid w:val="00EE42E1"/>
    <w:rsid w:val="00EE62C7"/>
    <w:rsid w:val="00EE6E98"/>
    <w:rsid w:val="00EF30EB"/>
    <w:rsid w:val="00EF626E"/>
    <w:rsid w:val="00F000CA"/>
    <w:rsid w:val="00F008A7"/>
    <w:rsid w:val="00F02CC7"/>
    <w:rsid w:val="00F072D7"/>
    <w:rsid w:val="00F10C7A"/>
    <w:rsid w:val="00F2767D"/>
    <w:rsid w:val="00F41BC1"/>
    <w:rsid w:val="00F43CF6"/>
    <w:rsid w:val="00F45A02"/>
    <w:rsid w:val="00F463F6"/>
    <w:rsid w:val="00F47549"/>
    <w:rsid w:val="00F55F87"/>
    <w:rsid w:val="00F57180"/>
    <w:rsid w:val="00F605B6"/>
    <w:rsid w:val="00F711B1"/>
    <w:rsid w:val="00F764FC"/>
    <w:rsid w:val="00F767EC"/>
    <w:rsid w:val="00F77EA5"/>
    <w:rsid w:val="00F802EE"/>
    <w:rsid w:val="00F812BF"/>
    <w:rsid w:val="00F829D9"/>
    <w:rsid w:val="00F847F5"/>
    <w:rsid w:val="00F93767"/>
    <w:rsid w:val="00F94011"/>
    <w:rsid w:val="00F9532A"/>
    <w:rsid w:val="00FA2E01"/>
    <w:rsid w:val="00FA465E"/>
    <w:rsid w:val="00FB3FE5"/>
    <w:rsid w:val="00FB57FA"/>
    <w:rsid w:val="00FE03DA"/>
    <w:rsid w:val="00FE7BC5"/>
    <w:rsid w:val="00FF2F19"/>
    <w:rsid w:val="00FF4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3C0AD6B9"/>
  <w15:docId w15:val="{1EA1F72C-763B-48F0-B8D9-6904C14C9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4E1"/>
    <w:rPr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A9783E"/>
    <w:pPr>
      <w:keepNext/>
      <w:keepLines/>
      <w:numPr>
        <w:numId w:val="1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9783E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9783E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9783E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783E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783E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783E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783E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783E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igure">
    <w:name w:val="figure"/>
    <w:basedOn w:val="Normal"/>
    <w:link w:val="figureCar"/>
    <w:autoRedefine/>
    <w:rsid w:val="00A9783E"/>
    <w:pPr>
      <w:tabs>
        <w:tab w:val="left" w:pos="0"/>
        <w:tab w:val="center" w:pos="4536"/>
        <w:tab w:val="right" w:pos="9072"/>
      </w:tabs>
      <w:jc w:val="center"/>
    </w:pPr>
    <w:rPr>
      <w:rFonts w:eastAsia="Calibri"/>
    </w:rPr>
  </w:style>
  <w:style w:type="character" w:customStyle="1" w:styleId="figureCar">
    <w:name w:val="figure Car"/>
    <w:basedOn w:val="Policepardfaut"/>
    <w:link w:val="figure"/>
    <w:rsid w:val="00A9783E"/>
    <w:rPr>
      <w:rFonts w:eastAsia="Calibri"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A9783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A9783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A9783E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A9783E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A9783E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A9783E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A9783E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A9783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A9783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aliases w:val="Légende_these"/>
    <w:basedOn w:val="Normal"/>
    <w:next w:val="Normal"/>
    <w:link w:val="LgendeCar"/>
    <w:uiPriority w:val="35"/>
    <w:unhideWhenUsed/>
    <w:qFormat/>
    <w:rsid w:val="00E95864"/>
    <w:pPr>
      <w:spacing w:after="200"/>
      <w:jc w:val="center"/>
    </w:pPr>
    <w:rPr>
      <w:b/>
      <w:bCs/>
      <w:sz w:val="22"/>
      <w:szCs w:val="18"/>
    </w:rPr>
  </w:style>
  <w:style w:type="character" w:customStyle="1" w:styleId="LgendeCar">
    <w:name w:val="Légende Car"/>
    <w:aliases w:val="Légende_these Car"/>
    <w:basedOn w:val="Policepardfaut"/>
    <w:link w:val="Lgende"/>
    <w:uiPriority w:val="35"/>
    <w:rsid w:val="00E95864"/>
    <w:rPr>
      <w:b/>
      <w:bCs/>
      <w:szCs w:val="18"/>
    </w:rPr>
  </w:style>
  <w:style w:type="paragraph" w:styleId="Titre">
    <w:name w:val="Title"/>
    <w:basedOn w:val="Normal"/>
    <w:link w:val="TitreCar"/>
    <w:uiPriority w:val="10"/>
    <w:qFormat/>
    <w:rsid w:val="00A9783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A9783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783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A9783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A9783E"/>
    <w:rPr>
      <w:b/>
      <w:bCs/>
    </w:rPr>
  </w:style>
  <w:style w:type="character" w:styleId="Accentuation">
    <w:name w:val="Emphasis"/>
    <w:basedOn w:val="Policepardfaut"/>
    <w:uiPriority w:val="20"/>
    <w:qFormat/>
    <w:rsid w:val="00A9783E"/>
    <w:rPr>
      <w:i/>
      <w:iCs/>
    </w:rPr>
  </w:style>
  <w:style w:type="paragraph" w:styleId="Paragraphedeliste">
    <w:name w:val="List Paragraph"/>
    <w:basedOn w:val="Normal"/>
    <w:uiPriority w:val="34"/>
    <w:qFormat/>
    <w:rsid w:val="00A9783E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A9783E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EA106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A1061"/>
  </w:style>
  <w:style w:type="paragraph" w:styleId="Pieddepage">
    <w:name w:val="footer"/>
    <w:basedOn w:val="Normal"/>
    <w:link w:val="PieddepageCar"/>
    <w:uiPriority w:val="99"/>
    <w:unhideWhenUsed/>
    <w:rsid w:val="00EA106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A1061"/>
  </w:style>
  <w:style w:type="paragraph" w:styleId="Textedebulles">
    <w:name w:val="Balloon Text"/>
    <w:basedOn w:val="Normal"/>
    <w:link w:val="TextedebullesCar"/>
    <w:uiPriority w:val="99"/>
    <w:semiHidden/>
    <w:unhideWhenUsed/>
    <w:rsid w:val="00EA106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A1061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0F28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D26EEE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D343E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  <w:lang w:eastAsia="fr-FR"/>
    </w:rPr>
  </w:style>
  <w:style w:type="character" w:customStyle="1" w:styleId="hgkelc">
    <w:name w:val="hgkelc"/>
    <w:basedOn w:val="Policepardfaut"/>
    <w:rsid w:val="00541E19"/>
  </w:style>
  <w:style w:type="character" w:customStyle="1" w:styleId="citation-22">
    <w:name w:val="citation-22"/>
    <w:basedOn w:val="Policepardfaut"/>
    <w:rsid w:val="002B4D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82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42197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4279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0646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44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g"/><Relationship Id="rId1" Type="http://schemas.openxmlformats.org/officeDocument/2006/relationships/image" Target="media/image10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riat\Documents\IUT\Mod&#232;le_IUT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FF71822-2935-4BD5-ADFB-AC0BC188A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Modèle_IUT.dotx</Template>
  <TotalTime>249</TotalTime>
  <Pages>10</Pages>
  <Words>1096</Words>
  <Characters>6028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briat</dc:creator>
  <cp:lastModifiedBy>Paul Bernat</cp:lastModifiedBy>
  <cp:revision>9</cp:revision>
  <dcterms:created xsi:type="dcterms:W3CDTF">2026-01-13T14:19:00Z</dcterms:created>
  <dcterms:modified xsi:type="dcterms:W3CDTF">2026-03-20T11:16:00Z</dcterms:modified>
</cp:coreProperties>
</file>